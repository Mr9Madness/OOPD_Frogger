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B41C7A" w14:textId="28D8C1E4" w:rsidR="00E05C06" w:rsidRDefault="00E05C06">
      <w:pPr>
        <w:pStyle w:val="Geenafstand"/>
        <w:rPr>
          <w:lang w:eastAsia="ja-JP"/>
        </w:rPr>
      </w:pPr>
    </w:p>
    <w:sdt>
      <w:sdtPr>
        <w:rPr>
          <w:lang w:eastAsia="ja-JP"/>
        </w:rPr>
        <w:id w:val="-261291703"/>
        <w:docPartObj>
          <w:docPartGallery w:val="Cover Pages"/>
          <w:docPartUnique/>
        </w:docPartObj>
      </w:sdtPr>
      <w:sdtContent>
        <w:bookmarkStart w:id="0" w:name="_Hlk527033889" w:displacedByCustomXml="prev"/>
        <w:bookmarkEnd w:id="0" w:displacedByCustomXml="prev"/>
        <w:p w14:paraId="5943AA98" w14:textId="51E36864" w:rsidR="00EB4595" w:rsidRPr="001A6151" w:rsidRDefault="008545F6">
          <w:pPr>
            <w:pStyle w:val="Geenafstand"/>
          </w:pPr>
          <w:r w:rsidRPr="001A6151">
            <w:rPr>
              <w:noProof/>
              <w:lang w:val="en-US" w:eastAsia="en-US"/>
            </w:rPr>
            <w:drawing>
              <wp:anchor distT="0" distB="0" distL="114300" distR="114300" simplePos="0" relativeHeight="251663360" behindDoc="0" locked="0" layoutInCell="1" allowOverlap="1" wp14:anchorId="07A92005" wp14:editId="607344D2">
                <wp:simplePos x="0" y="0"/>
                <wp:positionH relativeFrom="column">
                  <wp:posOffset>2702560</wp:posOffset>
                </wp:positionH>
                <wp:positionV relativeFrom="paragraph">
                  <wp:posOffset>-1222587</wp:posOffset>
                </wp:positionV>
                <wp:extent cx="5829300" cy="8875395"/>
                <wp:effectExtent l="0" t="0" r="0" b="1905"/>
                <wp:wrapNone/>
                <wp:docPr id="35" name="Afbeelding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29300" cy="8875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777278" w:rsidRPr="001A6151">
            <w:rPr>
              <w:noProof/>
              <w:lang w:val="en-US" w:eastAsia="en-U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E82F42B" wp14:editId="4CC8721D">
                    <wp:simplePos x="0" y="0"/>
                    <wp:positionH relativeFrom="page">
                      <wp:posOffset>312420</wp:posOffset>
                    </wp:positionH>
                    <wp:positionV relativeFrom="page">
                      <wp:posOffset>236220</wp:posOffset>
                    </wp:positionV>
                    <wp:extent cx="2141220" cy="9125585"/>
                    <wp:effectExtent l="0" t="0" r="11430" b="15240"/>
                    <wp:wrapNone/>
                    <wp:docPr id="1" name="Groe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41220" cy="9125585"/>
                              <a:chOff x="0" y="0"/>
                              <a:chExt cx="2141220" cy="9125712"/>
                            </a:xfrm>
                          </wpg:grpSpPr>
                          <wps:wsp>
                            <wps:cNvPr id="2" name="Rechthoek 2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" name="Groep 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5" name="Groep 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6" name="Vrije v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" name="Vrije v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Vrije v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Vrije v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Vrije v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Vrije v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Vrije v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Vrije v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Vrije v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Vrije v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Vrije v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Vrije v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19" name="Groep 19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0" name="Vrije v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Vrije v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Vrije v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Vrije v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Vrije v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Vrije v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Vrije v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Vrije v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Vrije v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Vrije v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Vrije v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3" name="Vijfhoek 4"/>
                            <wps:cNvSpPr/>
                            <wps:spPr>
                              <a:xfrm>
                                <a:off x="0" y="922796"/>
                                <a:ext cx="214122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um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05-10T00:00:00Z">
                                      <w:dateFormat w:val="d-M-yyyy"/>
                                      <w:lid w:val="nl-NL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3607AFAD" w14:textId="4AB4A56D" w:rsidR="00936247" w:rsidRDefault="00936247">
                                      <w:pPr>
                                        <w:pStyle w:val="Geenafstand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10-5-2019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E82F42B" id="Groep 1" o:spid="_x0000_s1026" style="position:absolute;margin-left:24.6pt;margin-top:18.6pt;width:168.6pt;height:718.55pt;z-index:-251657216;mso-height-percent:950;mso-position-horizontal-relative:page;mso-position-vertical-relative:page;mso-height-percent:950" coordsize="21412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">
                    <v:rect id="Rechthoek 2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" fillcolor="#335b74 [3215]" stroked="f" strokeweight="1.25pt"/>
                    <v:group id="Groep 4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  <v:group id="Groep 5" o:spid="_x0000_s1029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  <o:lock v:ext="edit" aspectratio="t"/>
                        <v:shape id="Vrije vorm 20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Vrije vorm 21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Vrije vorm 22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Vrije vorm 23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Vrije vorm 24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Vrije vorm 25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Vrije vorm 26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zqowAAAANsAAAAPAAAAZHJzL2Rvd25yZXYueG1sRE/dasIw&#10;FL4f+A7hCN6Mmc7B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60s6qMAAAADbAAAADwAAAAAA&#10;AAAAAAAAAAAHAgAAZHJzL2Rvd25yZXYueG1sUEsFBgAAAAADAAMAtwAAAPQCAAAAAA=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Vrije vorm 27" o:spid="_x0000_s1037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Vrije vorm 28" o:spid="_x0000_s1038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Vrije vorm 29" o:spid="_x0000_s1039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Vrije vorm 30" o:spid="_x0000_s1040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Vrije vorm 31" o:spid="_x0000_s1041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ep 19" o:spid="_x0000_s1042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    <o:lock v:ext="edit" aspectratio="t"/>
                        <v:shape id="Vrije vorm 8" o:spid="_x0000_s1043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Vrije vorm 9" o:spid="_x0000_s1044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Vrije vorm 10" o:spid="_x0000_s1045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Vrije vorm 12" o:spid="_x0000_s1046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Vrije vorm 13" o:spid="_x0000_s1047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Vrije vorm 14" o:spid="_x0000_s1048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Vrije vorm 15" o:spid="_x0000_s1049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Vrije vorm 16" o:spid="_x0000_s1050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Vrije vorm 17" o:spid="_x0000_s1051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Vrije vorm 18" o:spid="_x0000_s1052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Vrije vorm 19" o:spid="_x0000_s1053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Vijfhoek 4" o:spid="_x0000_s1054" type="#_x0000_t15" style="position:absolute;top:9227;width:21412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" adj="18816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um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05-10T00:00:00Z">
                                <w:dateFormat w:val="d-M-yyyy"/>
                                <w:lid w:val="nl-NL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607AFAD" w14:textId="4AB4A56D" w:rsidR="00936247" w:rsidRDefault="00936247">
                                <w:pPr>
                                  <w:pStyle w:val="Geenafstand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10-5-2019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777278" w:rsidRPr="001A6151"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6F0B27B" wp14:editId="228BB748">
                    <wp:simplePos x="0" y="0"/>
                    <wp:positionH relativeFrom="page">
                      <wp:posOffset>3081655</wp:posOffset>
                    </wp:positionH>
                    <wp:positionV relativeFrom="margin">
                      <wp:align>top</wp:align>
                    </wp:positionV>
                    <wp:extent cx="4139565" cy="1069340"/>
                    <wp:effectExtent l="38100" t="57150" r="51435" b="48895"/>
                    <wp:wrapNone/>
                    <wp:docPr id="31" name="Tekstvak 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39565" cy="10693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 w="6350">
                              <a:noFill/>
                            </a:ln>
                            <a:effectLst>
                              <a:softEdge rad="12700"/>
                            </a:effectLst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w="228600" h="50800" prst="coolSlant"/>
                            </a:sp3d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1EE6E4" w14:textId="3199F2F6" w:rsidR="00936247" w:rsidRPr="00150735" w:rsidRDefault="00936247" w:rsidP="00066628">
                                <w:pPr>
                                  <w:jc w:val="center"/>
                                  <w:rPr>
                                    <w:color w:val="404040" w:themeColor="text1" w:themeTint="BF"/>
                                    <w:sz w:val="40"/>
                                    <w:szCs w:val="36"/>
                                  </w:rPr>
                                </w:pPr>
                                <w:r>
                                  <w:rPr>
                                    <w:sz w:val="56"/>
                                    <w:szCs w:val="56"/>
                                  </w:rPr>
                                  <w:t>Technisch Ontwerp</w:t>
                                </w:r>
                                <w:r>
                                  <w:rPr>
                                    <w:sz w:val="56"/>
                                    <w:szCs w:val="56"/>
                                  </w:rPr>
                                  <w:br/>
                                </w:r>
                                <w:sdt>
                                  <w:sdtPr>
                                    <w:rPr>
                                      <w:color w:val="FFFFFF" w:themeColor="background1"/>
                                      <w:sz w:val="48"/>
                                      <w:szCs w:val="36"/>
                                    </w:rPr>
                                    <w:alias w:val="Ondertitel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  <w:sz w:val="48"/>
                                        <w:szCs w:val="36"/>
                                      </w:rPr>
                                      <w:t>Frogger spel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0000" tIns="108000" rIns="36000" bIns="14400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6F0B27B"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31" o:spid="_x0000_s1055" type="#_x0000_t202" style="position:absolute;margin-left:242.65pt;margin-top:0;width:325.95pt;height:84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top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" fillcolor="#1481ab [2404]" stroked="f" strokeweight=".5pt">
                    <v:textbox style="mso-fit-shape-to-text:t" inset="5mm,3mm,1mm,4mm">
                      <w:txbxContent>
                        <w:p w14:paraId="3F1EE6E4" w14:textId="3199F2F6" w:rsidR="00936247" w:rsidRPr="00150735" w:rsidRDefault="00936247" w:rsidP="00066628">
                          <w:pPr>
                            <w:jc w:val="center"/>
                            <w:rPr>
                              <w:color w:val="404040" w:themeColor="text1" w:themeTint="BF"/>
                              <w:sz w:val="40"/>
                              <w:szCs w:val="36"/>
                            </w:rPr>
                          </w:pPr>
                          <w:r>
                            <w:rPr>
                              <w:sz w:val="56"/>
                              <w:szCs w:val="56"/>
                            </w:rPr>
                            <w:t>Technisch Ontwerp</w:t>
                          </w:r>
                          <w:r>
                            <w:rPr>
                              <w:sz w:val="56"/>
                              <w:szCs w:val="56"/>
                            </w:rPr>
                            <w:br/>
                          </w:r>
                          <w:sdt>
                            <w:sdtPr>
                              <w:rPr>
                                <w:color w:val="FFFFFF" w:themeColor="background1"/>
                                <w:sz w:val="48"/>
                                <w:szCs w:val="36"/>
                              </w:rPr>
                              <w:alias w:val="Ondertitel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FFFFFF" w:themeColor="background1"/>
                                  <w:sz w:val="48"/>
                                  <w:szCs w:val="36"/>
                                </w:rPr>
                                <w:t>Frogger spel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13F45D97" w14:textId="1C28B34D" w:rsidR="00EB4595" w:rsidRPr="001A6151" w:rsidRDefault="00D101A2">
          <w:pPr>
            <w:rPr>
              <w:rFonts w:asciiTheme="majorHAnsi" w:eastAsiaTheme="majorEastAsia" w:hAnsiTheme="majorHAnsi" w:cstheme="majorBidi"/>
              <w:kern w:val="28"/>
              <w:sz w:val="72"/>
              <w:szCs w:val="72"/>
            </w:rPr>
          </w:pPr>
          <w:r w:rsidRPr="00D101A2">
            <w:rPr>
              <w:noProof/>
            </w:rPr>
            <w:drawing>
              <wp:anchor distT="0" distB="0" distL="114300" distR="114300" simplePos="0" relativeHeight="251657214" behindDoc="1" locked="0" layoutInCell="1" allowOverlap="1" wp14:anchorId="18535930" wp14:editId="4EE54F2F">
                <wp:simplePos x="0" y="0"/>
                <wp:positionH relativeFrom="column">
                  <wp:posOffset>334010</wp:posOffset>
                </wp:positionH>
                <wp:positionV relativeFrom="paragraph">
                  <wp:posOffset>2087880</wp:posOffset>
                </wp:positionV>
                <wp:extent cx="4262880" cy="4091418"/>
                <wp:effectExtent l="0" t="0" r="4445" b="4445"/>
                <wp:wrapNone/>
                <wp:docPr id="33" name="Afbeelding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62880" cy="40914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081B43" w:rsidRPr="001A6151"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9635B24" wp14:editId="0123DCF0">
                    <wp:simplePos x="0" y="0"/>
                    <wp:positionH relativeFrom="page">
                      <wp:posOffset>3250988</wp:posOffset>
                    </wp:positionH>
                    <wp:positionV relativeFrom="margin">
                      <wp:align>bottom</wp:align>
                    </wp:positionV>
                    <wp:extent cx="4064000" cy="365760"/>
                    <wp:effectExtent l="0" t="0" r="12700" b="0"/>
                    <wp:wrapNone/>
                    <wp:docPr id="32" name="Tekstvak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640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C6BD15" w14:textId="0A6786B1" w:rsidR="00936247" w:rsidRDefault="00936247">
                                <w:pPr>
                                  <w:pStyle w:val="Geenafstand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Jan Willem Lenting, Christiaan Sommer en Anne Torn Broers</w:t>
                                    </w:r>
                                  </w:sdtContent>
                                </w:sdt>
                              </w:p>
                              <w:p w14:paraId="5950D13A" w14:textId="77777777" w:rsidR="00936247" w:rsidRDefault="00936247">
                                <w:pPr>
                                  <w:pStyle w:val="Geenafstand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9635B24" id="Tekstvak 32" o:spid="_x0000_s1056" type="#_x0000_t202" style="position:absolute;margin-left:256pt;margin-top:0;width:320pt;height:28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bottom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" filled="f" stroked="f" strokeweight=".5pt">
                    <v:textbox style="mso-fit-shape-to-text:t" inset="0,0,0,0">
                      <w:txbxContent>
                        <w:p w14:paraId="6EC6BD15" w14:textId="0A6786B1" w:rsidR="00936247" w:rsidRDefault="00936247">
                          <w:pPr>
                            <w:pStyle w:val="Geenafstand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Jan Willem Lenting, Christiaan Sommer en Anne Torn Broers</w:t>
                              </w:r>
                            </w:sdtContent>
                          </w:sdt>
                        </w:p>
                        <w:p w14:paraId="5950D13A" w14:textId="77777777" w:rsidR="00936247" w:rsidRDefault="00936247">
                          <w:pPr>
                            <w:pStyle w:val="Geenafstand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777278" w:rsidRPr="001A6151">
            <w:rPr>
              <w:noProof/>
              <w:lang w:val="en-US" w:eastAsia="en-US"/>
            </w:rPr>
            <w:drawing>
              <wp:anchor distT="0" distB="0" distL="114300" distR="114300" simplePos="0" relativeHeight="251658239" behindDoc="1" locked="0" layoutInCell="1" allowOverlap="1" wp14:anchorId="18075613" wp14:editId="62FEAF4A">
                <wp:simplePos x="0" y="0"/>
                <wp:positionH relativeFrom="column">
                  <wp:posOffset>-341630</wp:posOffset>
                </wp:positionH>
                <wp:positionV relativeFrom="paragraph">
                  <wp:posOffset>5834077</wp:posOffset>
                </wp:positionV>
                <wp:extent cx="3571875" cy="3486150"/>
                <wp:effectExtent l="0" t="0" r="0" b="0"/>
                <wp:wrapNone/>
                <wp:docPr id="37" name="Afbeelding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Pizzapunt.png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1875" cy="3486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EB4595" w:rsidRPr="001A6151">
            <w:br w:type="page"/>
          </w:r>
        </w:p>
      </w:sdtContent>
    </w:sdt>
    <w:p w14:paraId="20B73190" w14:textId="2D507C0F" w:rsidR="00B46725" w:rsidRPr="00573DBB" w:rsidRDefault="00936247" w:rsidP="00DC49C4">
      <w:pPr>
        <w:pStyle w:val="Geenafstand"/>
        <w:rPr>
          <w:rFonts w:asciiTheme="majorHAnsi" w:eastAsiaTheme="majorEastAsia" w:hAnsiTheme="majorHAnsi" w:cstheme="majorBidi"/>
          <w:color w:val="262626" w:themeColor="text1" w:themeTint="D9"/>
          <w:sz w:val="72"/>
          <w:szCs w:val="72"/>
        </w:rPr>
      </w:pPr>
      <w:sdt>
        <w:sdtPr>
          <w:rPr>
            <w:sz w:val="72"/>
            <w:szCs w:val="72"/>
          </w:rPr>
          <w:alias w:val="Titel"/>
          <w:tag w:val=""/>
          <w:id w:val="-461802679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366ACA">
            <w:rPr>
              <w:sz w:val="72"/>
              <w:szCs w:val="72"/>
            </w:rPr>
            <w:t>Technisch</w:t>
          </w:r>
          <w:r w:rsidR="00554FEE">
            <w:rPr>
              <w:sz w:val="72"/>
              <w:szCs w:val="72"/>
            </w:rPr>
            <w:t xml:space="preserve"> Ontwerp</w:t>
          </w:r>
        </w:sdtContent>
      </w:sdt>
    </w:p>
    <w:tbl>
      <w:tblPr>
        <w:tblStyle w:val="ProjectScopeTable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2689"/>
        <w:gridCol w:w="2166"/>
      </w:tblGrid>
      <w:tr w:rsidR="00DC49C4" w:rsidRPr="001A6151" w14:paraId="2C36CD02" w14:textId="77777777" w:rsidTr="00F07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689" w:type="dxa"/>
            <w:tcBorders>
              <w:top w:val="single" w:sz="4" w:space="0" w:color="1CADE4" w:themeColor="accent1"/>
              <w:left w:val="single" w:sz="4" w:space="0" w:color="1CADE4" w:themeColor="accent1"/>
              <w:bottom w:val="single" w:sz="4" w:space="0" w:color="1CADE4" w:themeColor="accent1"/>
              <w:right w:val="single" w:sz="4" w:space="0" w:color="1CADE4" w:themeColor="accent1"/>
            </w:tcBorders>
            <w:shd w:val="clear" w:color="auto" w:fill="auto"/>
            <w:hideMark/>
          </w:tcPr>
          <w:p w14:paraId="2EF534A2" w14:textId="3DA7DC77" w:rsidR="00DC49C4" w:rsidRPr="001A6151" w:rsidRDefault="00E05C06" w:rsidP="000D3721">
            <w:pPr>
              <w:pStyle w:val="AxureImageParagraph"/>
              <w:rPr>
                <w:b w:val="0"/>
                <w:bCs/>
              </w:rPr>
            </w:pPr>
            <w:r w:rsidRPr="00E05C06">
              <w:t>Datum</w:t>
            </w:r>
            <w:r>
              <w:t xml:space="preserve"> </w:t>
            </w:r>
            <w:sdt>
              <w:sdtPr>
                <w:alias w:val="Datum"/>
                <w:tag w:val=""/>
                <w:id w:val="570706252"/>
                <w:dataBinding w:prefixMappings="xmlns:ns0='http://schemas.microsoft.com/office/2006/coverPageProps' " w:xpath="/ns0:CoverPageProperties[1]/ns0:PublishDate[1]" w:storeItemID="{55AF091B-3C7A-41E3-B477-F2FDAA23CFDA}"/>
                <w:date w:fullDate="2019-05-10T00:00:00Z">
                  <w:dateFormat w:val="d-M-yyyy"/>
                  <w:lid w:val="nl-NL"/>
                  <w:storeMappedDataAs w:val="dateTime"/>
                  <w:calendar w:val="gregorian"/>
                </w:date>
              </w:sdtPr>
              <w:sdtContent>
                <w:r w:rsidR="000D3721" w:rsidRPr="000D3721">
                  <w:rPr>
                    <w:b w:val="0"/>
                  </w:rPr>
                  <w:t>10-5-2019</w:t>
                </w:r>
              </w:sdtContent>
            </w:sdt>
          </w:p>
        </w:tc>
        <w:tc>
          <w:tcPr>
            <w:tcW w:w="2166" w:type="dxa"/>
            <w:tcBorders>
              <w:top w:val="single" w:sz="4" w:space="0" w:color="1CADE4" w:themeColor="accent1"/>
              <w:left w:val="single" w:sz="4" w:space="0" w:color="1CADE4" w:themeColor="accent1"/>
              <w:bottom w:val="single" w:sz="4" w:space="0" w:color="1CADE4" w:themeColor="accent1"/>
              <w:right w:val="single" w:sz="4" w:space="0" w:color="1CADE4" w:themeColor="accent1"/>
            </w:tcBorders>
            <w:shd w:val="clear" w:color="auto" w:fill="auto"/>
            <w:hideMark/>
          </w:tcPr>
          <w:p w14:paraId="0FF10418" w14:textId="7D5593FC" w:rsidR="00DC49C4" w:rsidRPr="001A6151" w:rsidRDefault="00F0759F" w:rsidP="00F80C24">
            <w:pPr>
              <w:spacing w:before="80" w:after="80"/>
              <w:rPr>
                <w:b w:val="0"/>
                <w:sz w:val="24"/>
                <w:szCs w:val="24"/>
              </w:rPr>
            </w:pPr>
            <w:r w:rsidRPr="00C453A5">
              <w:rPr>
                <w:b w:val="0"/>
                <w:sz w:val="24"/>
                <w:szCs w:val="24"/>
              </w:rPr>
              <w:t xml:space="preserve">Versie </w:t>
            </w:r>
            <w:r w:rsidR="00E05C06">
              <w:rPr>
                <w:b w:val="0"/>
                <w:sz w:val="24"/>
                <w:szCs w:val="24"/>
              </w:rPr>
              <w:t>2</w:t>
            </w:r>
            <w:r w:rsidR="00D245D9">
              <w:rPr>
                <w:b w:val="0"/>
                <w:sz w:val="24"/>
                <w:szCs w:val="24"/>
              </w:rPr>
              <w:t>.</w:t>
            </w:r>
            <w:r w:rsidR="00F80C24">
              <w:rPr>
                <w:b w:val="0"/>
                <w:sz w:val="24"/>
                <w:szCs w:val="24"/>
              </w:rPr>
              <w:t>0</w:t>
            </w:r>
            <w:bookmarkStart w:id="1" w:name="_GoBack"/>
            <w:bookmarkEnd w:id="1"/>
          </w:p>
        </w:tc>
      </w:tr>
      <w:tr w:rsidR="00EC4C53" w:rsidRPr="00EC4C53" w14:paraId="30705B71" w14:textId="77777777" w:rsidTr="00F0759F">
        <w:tc>
          <w:tcPr>
            <w:tcW w:w="2689" w:type="dxa"/>
            <w:tcBorders>
              <w:top w:val="single" w:sz="4" w:space="0" w:color="1CADE4" w:themeColor="accent1"/>
              <w:left w:val="single" w:sz="4" w:space="0" w:color="1CADE4" w:themeColor="accent1"/>
              <w:bottom w:val="single" w:sz="4" w:space="0" w:color="1CADE4" w:themeColor="accent1"/>
              <w:right w:val="single" w:sz="4" w:space="0" w:color="1CADE4" w:themeColor="accent1"/>
            </w:tcBorders>
            <w:shd w:val="clear" w:color="auto" w:fill="auto"/>
          </w:tcPr>
          <w:p w14:paraId="08857EE4" w14:textId="2D577D84" w:rsidR="00EC4C53" w:rsidRPr="00EC4C53" w:rsidRDefault="00EC4C53" w:rsidP="00EC4C53">
            <w:pPr>
              <w:rPr>
                <w:sz w:val="24"/>
                <w:szCs w:val="24"/>
              </w:rPr>
            </w:pPr>
            <w:r w:rsidRPr="00EC4C53">
              <w:rPr>
                <w:sz w:val="24"/>
                <w:szCs w:val="24"/>
              </w:rPr>
              <w:t>Jan Wille</w:t>
            </w:r>
            <w:r w:rsidR="00FD7183">
              <w:rPr>
                <w:sz w:val="24"/>
                <w:szCs w:val="24"/>
              </w:rPr>
              <w:t>m</w:t>
            </w:r>
            <w:r w:rsidRPr="00EC4C53">
              <w:rPr>
                <w:sz w:val="24"/>
                <w:szCs w:val="24"/>
              </w:rPr>
              <w:t xml:space="preserve"> Lenting</w:t>
            </w:r>
          </w:p>
        </w:tc>
        <w:tc>
          <w:tcPr>
            <w:tcW w:w="2166" w:type="dxa"/>
            <w:tcBorders>
              <w:top w:val="single" w:sz="4" w:space="0" w:color="1CADE4" w:themeColor="accent1"/>
              <w:left w:val="single" w:sz="4" w:space="0" w:color="1CADE4" w:themeColor="accent1"/>
              <w:bottom w:val="single" w:sz="4" w:space="0" w:color="1CADE4" w:themeColor="accent1"/>
              <w:right w:val="single" w:sz="4" w:space="0" w:color="1CADE4" w:themeColor="accent1"/>
            </w:tcBorders>
            <w:shd w:val="clear" w:color="auto" w:fill="auto"/>
          </w:tcPr>
          <w:p w14:paraId="0461A129" w14:textId="44B55891" w:rsidR="00EC4C53" w:rsidRPr="001A6151" w:rsidRDefault="009601B8" w:rsidP="00EC4C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608047</w:t>
            </w:r>
          </w:p>
        </w:tc>
      </w:tr>
      <w:tr w:rsidR="00226CE1" w:rsidRPr="001A6151" w14:paraId="447D517D" w14:textId="77777777" w:rsidTr="00F0759F">
        <w:trPr>
          <w:trHeight w:val="251"/>
        </w:trPr>
        <w:tc>
          <w:tcPr>
            <w:tcW w:w="2689" w:type="dxa"/>
            <w:tcBorders>
              <w:top w:val="single" w:sz="4" w:space="0" w:color="1CADE4" w:themeColor="accent1"/>
              <w:left w:val="single" w:sz="4" w:space="0" w:color="1CADE4" w:themeColor="accent1"/>
              <w:bottom w:val="single" w:sz="4" w:space="0" w:color="1CADE4" w:themeColor="accent1"/>
              <w:right w:val="single" w:sz="4" w:space="0" w:color="1CADE4" w:themeColor="accent1"/>
            </w:tcBorders>
          </w:tcPr>
          <w:p w14:paraId="74947463" w14:textId="179B7314" w:rsidR="00226CE1" w:rsidRPr="001A6151" w:rsidRDefault="00EC4C53" w:rsidP="00226CE1">
            <w:pPr>
              <w:spacing w:before="80" w:after="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Christiaan Sommer</w:t>
            </w:r>
          </w:p>
        </w:tc>
        <w:tc>
          <w:tcPr>
            <w:tcW w:w="2166" w:type="dxa"/>
            <w:tcBorders>
              <w:top w:val="single" w:sz="4" w:space="0" w:color="1CADE4" w:themeColor="accent1"/>
              <w:left w:val="single" w:sz="4" w:space="0" w:color="1CADE4" w:themeColor="accent1"/>
              <w:bottom w:val="single" w:sz="4" w:space="0" w:color="1CADE4" w:themeColor="accent1"/>
              <w:right w:val="single" w:sz="4" w:space="0" w:color="1CADE4" w:themeColor="accent1"/>
            </w:tcBorders>
          </w:tcPr>
          <w:p w14:paraId="7E41FC69" w14:textId="49CFD5EA" w:rsidR="00226CE1" w:rsidRPr="00EC4C53" w:rsidRDefault="00EC4C53" w:rsidP="00EC4C53">
            <w:pPr>
              <w:rPr>
                <w:sz w:val="24"/>
                <w:szCs w:val="24"/>
              </w:rPr>
            </w:pPr>
            <w:r w:rsidRPr="00EC4C53">
              <w:rPr>
                <w:sz w:val="24"/>
                <w:szCs w:val="24"/>
              </w:rPr>
              <w:t>622453</w:t>
            </w:r>
          </w:p>
        </w:tc>
      </w:tr>
      <w:tr w:rsidR="00EC4C53" w:rsidRPr="001A6151" w14:paraId="099B65B2" w14:textId="77777777" w:rsidTr="00F0759F">
        <w:trPr>
          <w:trHeight w:val="251"/>
        </w:trPr>
        <w:tc>
          <w:tcPr>
            <w:tcW w:w="2689" w:type="dxa"/>
            <w:tcBorders>
              <w:top w:val="single" w:sz="4" w:space="0" w:color="1CADE4" w:themeColor="accent1"/>
              <w:left w:val="single" w:sz="4" w:space="0" w:color="1CADE4" w:themeColor="accent1"/>
              <w:bottom w:val="single" w:sz="4" w:space="0" w:color="1CADE4" w:themeColor="accent1"/>
              <w:right w:val="single" w:sz="4" w:space="0" w:color="1CADE4" w:themeColor="accent1"/>
            </w:tcBorders>
          </w:tcPr>
          <w:p w14:paraId="6A41986C" w14:textId="3F94A7B2" w:rsidR="00EC4C53" w:rsidRPr="001A6151" w:rsidRDefault="00EC4C53" w:rsidP="00226CE1">
            <w:pPr>
              <w:spacing w:before="80" w:after="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Anne Torn Broers</w:t>
            </w:r>
          </w:p>
        </w:tc>
        <w:tc>
          <w:tcPr>
            <w:tcW w:w="2166" w:type="dxa"/>
            <w:tcBorders>
              <w:top w:val="single" w:sz="4" w:space="0" w:color="1CADE4" w:themeColor="accent1"/>
              <w:left w:val="single" w:sz="4" w:space="0" w:color="1CADE4" w:themeColor="accent1"/>
              <w:bottom w:val="single" w:sz="4" w:space="0" w:color="1CADE4" w:themeColor="accent1"/>
              <w:right w:val="single" w:sz="4" w:space="0" w:color="1CADE4" w:themeColor="accent1"/>
            </w:tcBorders>
          </w:tcPr>
          <w:p w14:paraId="718154B4" w14:textId="2A921F6A" w:rsidR="00EC4C53" w:rsidRPr="001A6151" w:rsidRDefault="00EC4C53" w:rsidP="00226CE1">
            <w:pPr>
              <w:spacing w:before="80" w:after="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623555</w:t>
            </w:r>
          </w:p>
        </w:tc>
      </w:tr>
      <w:tr w:rsidR="000D3721" w:rsidRPr="001A6151" w14:paraId="3465C3E7" w14:textId="77777777" w:rsidTr="00F0759F">
        <w:trPr>
          <w:trHeight w:val="251"/>
        </w:trPr>
        <w:tc>
          <w:tcPr>
            <w:tcW w:w="2689" w:type="dxa"/>
            <w:tcBorders>
              <w:top w:val="single" w:sz="4" w:space="0" w:color="1CADE4" w:themeColor="accent1"/>
              <w:left w:val="single" w:sz="4" w:space="0" w:color="1CADE4" w:themeColor="accent1"/>
              <w:bottom w:val="single" w:sz="4" w:space="0" w:color="1CADE4" w:themeColor="accent1"/>
              <w:right w:val="single" w:sz="4" w:space="0" w:color="1CADE4" w:themeColor="accent1"/>
            </w:tcBorders>
          </w:tcPr>
          <w:p w14:paraId="5E2F2264" w14:textId="148D18F3" w:rsidR="000D3721" w:rsidRDefault="000D3721" w:rsidP="00226CE1">
            <w:pPr>
              <w:spacing w:before="80" w:after="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Groep 5</w:t>
            </w:r>
          </w:p>
        </w:tc>
        <w:tc>
          <w:tcPr>
            <w:tcW w:w="2166" w:type="dxa"/>
            <w:tcBorders>
              <w:top w:val="single" w:sz="4" w:space="0" w:color="1CADE4" w:themeColor="accent1"/>
              <w:left w:val="single" w:sz="4" w:space="0" w:color="1CADE4" w:themeColor="accent1"/>
              <w:bottom w:val="single" w:sz="4" w:space="0" w:color="1CADE4" w:themeColor="accent1"/>
              <w:right w:val="single" w:sz="4" w:space="0" w:color="1CADE4" w:themeColor="accent1"/>
            </w:tcBorders>
          </w:tcPr>
          <w:p w14:paraId="51473915" w14:textId="77777777" w:rsidR="000D3721" w:rsidRDefault="000D3721" w:rsidP="00226CE1">
            <w:pPr>
              <w:spacing w:before="80" w:after="80"/>
              <w:rPr>
                <w:sz w:val="24"/>
                <w:szCs w:val="24"/>
              </w:rPr>
            </w:pPr>
          </w:p>
        </w:tc>
      </w:tr>
      <w:tr w:rsidR="00F0759F" w:rsidRPr="00EC4C53" w14:paraId="5B24CFF7" w14:textId="77777777" w:rsidTr="00F0759F">
        <w:tc>
          <w:tcPr>
            <w:tcW w:w="2689" w:type="dxa"/>
            <w:tcBorders>
              <w:top w:val="single" w:sz="4" w:space="0" w:color="1CADE4" w:themeColor="accent1"/>
              <w:left w:val="single" w:sz="4" w:space="0" w:color="1CADE4" w:themeColor="accent1"/>
              <w:bottom w:val="single" w:sz="4" w:space="0" w:color="1CADE4" w:themeColor="accent1"/>
              <w:right w:val="single" w:sz="4" w:space="0" w:color="1CADE4" w:themeColor="accent1"/>
            </w:tcBorders>
            <w:vAlign w:val="bottom"/>
            <w:hideMark/>
          </w:tcPr>
          <w:p w14:paraId="16AC004E" w14:textId="77777777" w:rsidR="00F0759F" w:rsidRPr="001A6151" w:rsidRDefault="00F0759F" w:rsidP="00226CE1">
            <w:pPr>
              <w:spacing w:before="80" w:after="80"/>
              <w:rPr>
                <w:sz w:val="24"/>
                <w:szCs w:val="24"/>
              </w:rPr>
            </w:pPr>
            <w:r w:rsidRPr="001A6151">
              <w:rPr>
                <w:sz w:val="24"/>
                <w:szCs w:val="24"/>
              </w:rPr>
              <w:t>HBO-ICT (</w:t>
            </w:r>
            <w:proofErr w:type="spellStart"/>
            <w:r w:rsidRPr="001A6151">
              <w:rPr>
                <w:sz w:val="24"/>
                <w:szCs w:val="24"/>
              </w:rPr>
              <w:t>Deeltijd</w:t>
            </w:r>
            <w:proofErr w:type="spellEnd"/>
            <w:r w:rsidRPr="001A6151">
              <w:rPr>
                <w:sz w:val="24"/>
                <w:szCs w:val="24"/>
              </w:rPr>
              <w:t>)</w:t>
            </w:r>
          </w:p>
        </w:tc>
        <w:tc>
          <w:tcPr>
            <w:tcW w:w="2166" w:type="dxa"/>
            <w:tcBorders>
              <w:top w:val="single" w:sz="4" w:space="0" w:color="1CADE4" w:themeColor="accent1"/>
              <w:left w:val="single" w:sz="4" w:space="0" w:color="1CADE4" w:themeColor="accent1"/>
              <w:bottom w:val="single" w:sz="4" w:space="0" w:color="1CADE4" w:themeColor="accent1"/>
              <w:right w:val="single" w:sz="4" w:space="0" w:color="1CADE4" w:themeColor="accent1"/>
            </w:tcBorders>
            <w:vAlign w:val="bottom"/>
          </w:tcPr>
          <w:p w14:paraId="5F946648" w14:textId="448378A8" w:rsidR="00F0759F" w:rsidRPr="001A6151" w:rsidRDefault="00777278" w:rsidP="00226CE1">
            <w:pPr>
              <w:spacing w:before="80" w:after="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0759F" w:rsidRPr="001A6151">
              <w:rPr>
                <w:sz w:val="24"/>
                <w:szCs w:val="24"/>
              </w:rPr>
              <w:t>e Semester</w:t>
            </w:r>
            <w:r w:rsidR="007155A9">
              <w:rPr>
                <w:sz w:val="24"/>
                <w:szCs w:val="24"/>
              </w:rPr>
              <w:t xml:space="preserve"> </w:t>
            </w:r>
            <w:r w:rsidR="00EC4C53">
              <w:rPr>
                <w:sz w:val="24"/>
                <w:szCs w:val="24"/>
              </w:rPr>
              <w:t>2</w:t>
            </w:r>
            <w:r w:rsidR="007155A9">
              <w:rPr>
                <w:sz w:val="24"/>
                <w:szCs w:val="24"/>
              </w:rPr>
              <w:t xml:space="preserve">e </w:t>
            </w:r>
            <w:proofErr w:type="spellStart"/>
            <w:r w:rsidR="007155A9">
              <w:rPr>
                <w:sz w:val="24"/>
                <w:szCs w:val="24"/>
              </w:rPr>
              <w:t>periode</w:t>
            </w:r>
            <w:proofErr w:type="spellEnd"/>
            <w:r w:rsidR="00EC4C53">
              <w:rPr>
                <w:sz w:val="24"/>
                <w:szCs w:val="24"/>
              </w:rPr>
              <w:t xml:space="preserve"> - OOP</w:t>
            </w:r>
          </w:p>
        </w:tc>
      </w:tr>
      <w:tr w:rsidR="00BC1AF2" w:rsidRPr="001A6151" w14:paraId="195E3EB1" w14:textId="77777777" w:rsidTr="00BC1AF2">
        <w:tc>
          <w:tcPr>
            <w:tcW w:w="2689" w:type="dxa"/>
            <w:tcBorders>
              <w:top w:val="single" w:sz="4" w:space="0" w:color="1CADE4" w:themeColor="accent1"/>
              <w:left w:val="single" w:sz="4" w:space="0" w:color="1CADE4" w:themeColor="accent1"/>
              <w:bottom w:val="single" w:sz="4" w:space="0" w:color="1CADE4" w:themeColor="accent1"/>
              <w:right w:val="single" w:sz="4" w:space="0" w:color="1CADE4" w:themeColor="accent1"/>
            </w:tcBorders>
            <w:vAlign w:val="bottom"/>
            <w:hideMark/>
          </w:tcPr>
          <w:p w14:paraId="2E4B2194" w14:textId="67E65D09" w:rsidR="00BC1AF2" w:rsidRPr="001A6151" w:rsidRDefault="00BC1AF2" w:rsidP="00226CE1">
            <w:pPr>
              <w:spacing w:before="80" w:after="80"/>
              <w:rPr>
                <w:sz w:val="24"/>
                <w:szCs w:val="24"/>
              </w:rPr>
            </w:pPr>
            <w:r w:rsidRPr="001A6151">
              <w:rPr>
                <w:sz w:val="24"/>
                <w:szCs w:val="24"/>
              </w:rPr>
              <w:t xml:space="preserve">Docent: </w:t>
            </w:r>
            <w:proofErr w:type="spellStart"/>
            <w:r w:rsidRPr="001A6151">
              <w:rPr>
                <w:sz w:val="24"/>
                <w:szCs w:val="24"/>
              </w:rPr>
              <w:t>Dhr</w:t>
            </w:r>
            <w:proofErr w:type="spellEnd"/>
            <w:r w:rsidRPr="001A6151">
              <w:rPr>
                <w:sz w:val="24"/>
                <w:szCs w:val="24"/>
              </w:rPr>
              <w:t xml:space="preserve">. </w:t>
            </w:r>
            <w:r w:rsidR="00EC4C53">
              <w:rPr>
                <w:sz w:val="24"/>
                <w:szCs w:val="24"/>
              </w:rPr>
              <w:t>Cornelissen</w:t>
            </w:r>
          </w:p>
        </w:tc>
        <w:tc>
          <w:tcPr>
            <w:tcW w:w="2166" w:type="dxa"/>
            <w:tcBorders>
              <w:top w:val="single" w:sz="4" w:space="0" w:color="1CADE4" w:themeColor="accent1"/>
              <w:left w:val="single" w:sz="4" w:space="0" w:color="1CADE4" w:themeColor="accent1"/>
              <w:bottom w:val="single" w:sz="4" w:space="0" w:color="1CADE4" w:themeColor="accent1"/>
              <w:right w:val="single" w:sz="4" w:space="0" w:color="1CADE4" w:themeColor="accent1"/>
            </w:tcBorders>
            <w:vAlign w:val="bottom"/>
          </w:tcPr>
          <w:p w14:paraId="1354055B" w14:textId="38D7097D" w:rsidR="00BC1AF2" w:rsidRPr="001A6151" w:rsidRDefault="00BC1AF2" w:rsidP="00226CE1">
            <w:pPr>
              <w:spacing w:before="80" w:after="80"/>
              <w:rPr>
                <w:sz w:val="24"/>
                <w:szCs w:val="24"/>
              </w:rPr>
            </w:pPr>
            <w:proofErr w:type="spellStart"/>
            <w:r w:rsidRPr="001A6151">
              <w:rPr>
                <w:sz w:val="24"/>
                <w:szCs w:val="24"/>
              </w:rPr>
              <w:t>Klas</w:t>
            </w:r>
            <w:proofErr w:type="spellEnd"/>
            <w:r w:rsidRPr="001A6151">
              <w:rPr>
                <w:sz w:val="24"/>
                <w:szCs w:val="24"/>
              </w:rPr>
              <w:t xml:space="preserve">: </w:t>
            </w:r>
            <w:r w:rsidR="00777278">
              <w:rPr>
                <w:sz w:val="24"/>
                <w:szCs w:val="24"/>
              </w:rPr>
              <w:t>SEB</w:t>
            </w:r>
            <w:r w:rsidRPr="001A6151">
              <w:rPr>
                <w:sz w:val="24"/>
                <w:szCs w:val="24"/>
              </w:rPr>
              <w:t xml:space="preserve"> </w:t>
            </w:r>
            <w:r w:rsidR="002231FD" w:rsidRPr="001A6151">
              <w:rPr>
                <w:sz w:val="24"/>
                <w:szCs w:val="24"/>
              </w:rPr>
              <w:t>1</w:t>
            </w:r>
            <w:r w:rsidRPr="001A6151">
              <w:rPr>
                <w:sz w:val="24"/>
                <w:szCs w:val="24"/>
              </w:rPr>
              <w:t>A</w:t>
            </w:r>
          </w:p>
        </w:tc>
      </w:tr>
      <w:tr w:rsidR="00226CE1" w:rsidRPr="001A6151" w14:paraId="45DEA991" w14:textId="77777777" w:rsidTr="002A1B6E">
        <w:tc>
          <w:tcPr>
            <w:tcW w:w="4855" w:type="dxa"/>
            <w:gridSpan w:val="2"/>
            <w:tcBorders>
              <w:top w:val="single" w:sz="4" w:space="0" w:color="1CADE4" w:themeColor="accent1"/>
              <w:left w:val="single" w:sz="4" w:space="0" w:color="1CADE4" w:themeColor="accent1"/>
              <w:bottom w:val="single" w:sz="4" w:space="0" w:color="1CADE4" w:themeColor="accent1"/>
              <w:right w:val="single" w:sz="4" w:space="0" w:color="1CADE4" w:themeColor="accent1"/>
            </w:tcBorders>
            <w:vAlign w:val="bottom"/>
            <w:hideMark/>
          </w:tcPr>
          <w:p w14:paraId="60EED7EE" w14:textId="77777777" w:rsidR="00226CE1" w:rsidRPr="001A6151" w:rsidRDefault="00226CE1" w:rsidP="00226CE1">
            <w:pPr>
              <w:spacing w:before="200"/>
            </w:pPr>
            <w:r w:rsidRPr="001A6151">
              <w:rPr>
                <w:noProof/>
                <w:lang w:eastAsia="en-US"/>
              </w:rPr>
              <w:drawing>
                <wp:inline distT="0" distB="0" distL="0" distR="0" wp14:anchorId="3375DE22" wp14:editId="4BD78203">
                  <wp:extent cx="2266950" cy="438150"/>
                  <wp:effectExtent l="0" t="0" r="0" b="0"/>
                  <wp:docPr id="34" name="Picture 3" descr="Hogeschool van Arnhem en Nijme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ogeschool van Arnhem en Nijmege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r:link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0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165821" w14:textId="32488A8B" w:rsidR="009A2FEE" w:rsidRPr="006A52E8" w:rsidRDefault="008545F6" w:rsidP="009A2FEE">
      <w:pPr>
        <w:pStyle w:val="Kop1"/>
        <w:numPr>
          <w:ilvl w:val="0"/>
          <w:numId w:val="0"/>
        </w:numPr>
        <w:ind w:left="360" w:hanging="360"/>
      </w:pPr>
      <w:bookmarkStart w:id="2" w:name="_Toc8318884"/>
      <w:r w:rsidRPr="006A52E8">
        <w:rPr>
          <w:caps w:val="0"/>
        </w:rPr>
        <w:t>VERSIEBEHEER</w:t>
      </w:r>
      <w:bookmarkEnd w:id="2"/>
    </w:p>
    <w:p w14:paraId="0A1BECEE" w14:textId="15F64D99" w:rsidR="006C4DC6" w:rsidRPr="0036501C" w:rsidRDefault="006C4DC6" w:rsidP="00D2525D">
      <w:pPr>
        <w:rPr>
          <w:rFonts w:eastAsiaTheme="majorEastAsia"/>
          <w:sz w:val="4"/>
          <w:szCs w:val="4"/>
        </w:rPr>
      </w:pPr>
    </w:p>
    <w:tbl>
      <w:tblPr>
        <w:tblStyle w:val="Rastertabel5donker-Accent2"/>
        <w:tblW w:w="0" w:type="auto"/>
        <w:tblLook w:val="04A0" w:firstRow="1" w:lastRow="0" w:firstColumn="1" w:lastColumn="0" w:noHBand="0" w:noVBand="1"/>
      </w:tblPr>
      <w:tblGrid>
        <w:gridCol w:w="814"/>
        <w:gridCol w:w="2016"/>
        <w:gridCol w:w="4820"/>
        <w:gridCol w:w="1532"/>
      </w:tblGrid>
      <w:tr w:rsidR="009A2FEE" w14:paraId="62F26D5C" w14:textId="31A8B915" w:rsidTr="003650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dxa"/>
          </w:tcPr>
          <w:p w14:paraId="02B21CB3" w14:textId="17214484" w:rsidR="009A2FEE" w:rsidRDefault="009A2FEE" w:rsidP="009A2FEE">
            <w:pPr>
              <w:rPr>
                <w:rFonts w:eastAsiaTheme="majorEastAsia"/>
              </w:rPr>
            </w:pPr>
            <w:r w:rsidRPr="00B005D2">
              <w:t>Versie</w:t>
            </w:r>
          </w:p>
        </w:tc>
        <w:tc>
          <w:tcPr>
            <w:tcW w:w="2016" w:type="dxa"/>
          </w:tcPr>
          <w:p w14:paraId="0603BB46" w14:textId="724E29CE" w:rsidR="009A2FEE" w:rsidRDefault="009A2FEE" w:rsidP="009A2F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/>
              </w:rPr>
            </w:pPr>
            <w:r w:rsidRPr="00B005D2">
              <w:t>Persoon</w:t>
            </w:r>
          </w:p>
        </w:tc>
        <w:tc>
          <w:tcPr>
            <w:tcW w:w="4820" w:type="dxa"/>
          </w:tcPr>
          <w:p w14:paraId="58342168" w14:textId="3BA6CA55" w:rsidR="009A2FEE" w:rsidRDefault="009A2FEE" w:rsidP="009A2F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/>
              </w:rPr>
            </w:pPr>
            <w:r w:rsidRPr="00B005D2">
              <w:t>Toepassingen</w:t>
            </w:r>
          </w:p>
        </w:tc>
        <w:tc>
          <w:tcPr>
            <w:tcW w:w="1532" w:type="dxa"/>
          </w:tcPr>
          <w:p w14:paraId="30D120B0" w14:textId="3111D083" w:rsidR="009A2FEE" w:rsidRPr="00B005D2" w:rsidRDefault="009A2FEE" w:rsidP="009A2F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F5628">
              <w:t>Datum</w:t>
            </w:r>
          </w:p>
        </w:tc>
      </w:tr>
      <w:tr w:rsidR="009A2FEE" w14:paraId="2D8AA633" w14:textId="61DFD368" w:rsidTr="003650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dxa"/>
          </w:tcPr>
          <w:p w14:paraId="095A4422" w14:textId="08ACFA85" w:rsidR="009A2FEE" w:rsidRDefault="009A2FEE" w:rsidP="009A2FEE">
            <w:pPr>
              <w:rPr>
                <w:rFonts w:eastAsiaTheme="majorEastAsia"/>
              </w:rPr>
            </w:pPr>
            <w:r w:rsidRPr="00B005D2">
              <w:t>0.1</w:t>
            </w:r>
          </w:p>
        </w:tc>
        <w:tc>
          <w:tcPr>
            <w:tcW w:w="2016" w:type="dxa"/>
          </w:tcPr>
          <w:p w14:paraId="66F47A6E" w14:textId="6F137969" w:rsidR="009A2FEE" w:rsidRDefault="009A2FEE" w:rsidP="009A2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</w:rPr>
            </w:pPr>
            <w:r w:rsidRPr="00B005D2">
              <w:t>Anne Torn Broers</w:t>
            </w:r>
          </w:p>
        </w:tc>
        <w:tc>
          <w:tcPr>
            <w:tcW w:w="4820" w:type="dxa"/>
          </w:tcPr>
          <w:p w14:paraId="4C09C300" w14:textId="0183B9C1" w:rsidR="009A2FEE" w:rsidRDefault="009A2FEE" w:rsidP="009A2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</w:rPr>
            </w:pPr>
            <w:r w:rsidRPr="00B005D2">
              <w:t>Document opgezet, gekeken naar de voorwaarden</w:t>
            </w:r>
            <w:r w:rsidR="004C1E41">
              <w:t xml:space="preserve"> waar document aan moet voldoen</w:t>
            </w:r>
            <w:r w:rsidR="00366ACA">
              <w:t>, hoofdstukindeling gemaakt, tekst toegevoegd aan de hoofdstukken.</w:t>
            </w:r>
          </w:p>
        </w:tc>
        <w:tc>
          <w:tcPr>
            <w:tcW w:w="1532" w:type="dxa"/>
          </w:tcPr>
          <w:p w14:paraId="62BE23F5" w14:textId="0205C064" w:rsidR="009A2FEE" w:rsidRPr="00B005D2" w:rsidRDefault="00366ACA" w:rsidP="009A2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  <w:r w:rsidR="00777278">
              <w:t>-0</w:t>
            </w:r>
            <w:r w:rsidR="00EC4C53">
              <w:t>4</w:t>
            </w:r>
            <w:r w:rsidR="00777278">
              <w:t>-2019</w:t>
            </w:r>
          </w:p>
        </w:tc>
      </w:tr>
      <w:tr w:rsidR="009A2FEE" w14:paraId="1CDDB8FB" w14:textId="33764C6A" w:rsidTr="003650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dxa"/>
          </w:tcPr>
          <w:p w14:paraId="3B16CC24" w14:textId="12AD5C23" w:rsidR="009A2FEE" w:rsidRDefault="009A2FEE" w:rsidP="009A2FEE">
            <w:pPr>
              <w:rPr>
                <w:rFonts w:eastAsiaTheme="majorEastAsia"/>
              </w:rPr>
            </w:pPr>
            <w:r w:rsidRPr="00B005D2">
              <w:t>0.2</w:t>
            </w:r>
          </w:p>
        </w:tc>
        <w:tc>
          <w:tcPr>
            <w:tcW w:w="2016" w:type="dxa"/>
          </w:tcPr>
          <w:p w14:paraId="74A26435" w14:textId="21BC4DA6" w:rsidR="009A2FEE" w:rsidRDefault="00366ACA" w:rsidP="009A2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/>
              </w:rPr>
            </w:pPr>
            <w:r>
              <w:t>Christiaan Sommer</w:t>
            </w:r>
          </w:p>
        </w:tc>
        <w:tc>
          <w:tcPr>
            <w:tcW w:w="4820" w:type="dxa"/>
          </w:tcPr>
          <w:p w14:paraId="14EB2B02" w14:textId="256729A6" w:rsidR="009A2FEE" w:rsidRDefault="00AB29CD" w:rsidP="009A2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/>
              </w:rPr>
            </w:pPr>
            <w:r>
              <w:t>Document verder uitgewerkt, meer inhoudelijke informatie toegevoegd.</w:t>
            </w:r>
            <w:r w:rsidR="00366ACA">
              <w:t xml:space="preserve"> Diagrammen gemaakt</w:t>
            </w:r>
            <w:r w:rsidR="00065BBB">
              <w:t>.</w:t>
            </w:r>
          </w:p>
        </w:tc>
        <w:tc>
          <w:tcPr>
            <w:tcW w:w="1532" w:type="dxa"/>
          </w:tcPr>
          <w:p w14:paraId="5C5E5340" w14:textId="2C4FD230" w:rsidR="009A2FEE" w:rsidRPr="00B005D2" w:rsidRDefault="00CA2C73" w:rsidP="00CA2C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10-04-2019</w:t>
            </w:r>
          </w:p>
        </w:tc>
      </w:tr>
      <w:tr w:rsidR="00431936" w14:paraId="0470A6B6" w14:textId="77777777" w:rsidTr="003650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dxa"/>
          </w:tcPr>
          <w:p w14:paraId="5B3E2A7F" w14:textId="4B3E6D32" w:rsidR="00431936" w:rsidRPr="00B005D2" w:rsidRDefault="00431936" w:rsidP="009A2FEE">
            <w:r>
              <w:t>0.3</w:t>
            </w:r>
          </w:p>
        </w:tc>
        <w:tc>
          <w:tcPr>
            <w:tcW w:w="2016" w:type="dxa"/>
          </w:tcPr>
          <w:p w14:paraId="7AF1386E" w14:textId="67A11D84" w:rsidR="00431936" w:rsidRPr="00B005D2" w:rsidRDefault="00081B43" w:rsidP="009A2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Christiaan Sommer</w:t>
            </w:r>
          </w:p>
        </w:tc>
        <w:tc>
          <w:tcPr>
            <w:tcW w:w="4820" w:type="dxa"/>
          </w:tcPr>
          <w:p w14:paraId="130EBC30" w14:textId="49ABA244" w:rsidR="00431936" w:rsidRDefault="00431936" w:rsidP="009A2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Document </w:t>
            </w:r>
            <w:r w:rsidR="00366ACA">
              <w:t>verder uitgewerkt</w:t>
            </w:r>
            <w:r w:rsidR="00081B43">
              <w:t xml:space="preserve"> en overgekeken.</w:t>
            </w:r>
          </w:p>
        </w:tc>
        <w:tc>
          <w:tcPr>
            <w:tcW w:w="1532" w:type="dxa"/>
          </w:tcPr>
          <w:p w14:paraId="37564A64" w14:textId="0D3F4E16" w:rsidR="00431936" w:rsidRDefault="00CA2C73" w:rsidP="009A2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12-04-2019</w:t>
            </w:r>
          </w:p>
        </w:tc>
      </w:tr>
      <w:tr w:rsidR="00366ACA" w14:paraId="788DE064" w14:textId="77777777" w:rsidTr="003650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dxa"/>
          </w:tcPr>
          <w:p w14:paraId="378E38AD" w14:textId="2BFAF008" w:rsidR="00366ACA" w:rsidRDefault="00366ACA" w:rsidP="009A2FEE">
            <w:r>
              <w:t>0.4</w:t>
            </w:r>
          </w:p>
        </w:tc>
        <w:tc>
          <w:tcPr>
            <w:tcW w:w="2016" w:type="dxa"/>
          </w:tcPr>
          <w:p w14:paraId="662122E1" w14:textId="7F856560" w:rsidR="00366ACA" w:rsidRDefault="00366ACA" w:rsidP="009A2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 Willem Lenting</w:t>
            </w:r>
          </w:p>
        </w:tc>
        <w:tc>
          <w:tcPr>
            <w:tcW w:w="4820" w:type="dxa"/>
          </w:tcPr>
          <w:p w14:paraId="2044105F" w14:textId="684AF90D" w:rsidR="00366ACA" w:rsidRDefault="00366ACA" w:rsidP="009A2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Document verder bekeken,</w:t>
            </w:r>
            <w:r w:rsidR="00065BBB">
              <w:t xml:space="preserve"> aangevuld,</w:t>
            </w:r>
            <w:r>
              <w:t xml:space="preserve"> overgekeken op juistheid.</w:t>
            </w:r>
          </w:p>
        </w:tc>
        <w:tc>
          <w:tcPr>
            <w:tcW w:w="1532" w:type="dxa"/>
          </w:tcPr>
          <w:p w14:paraId="6E34BEF0" w14:textId="1FB89451" w:rsidR="00366ACA" w:rsidRDefault="00A100A8" w:rsidP="009A2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16-04-2019</w:t>
            </w:r>
          </w:p>
        </w:tc>
      </w:tr>
      <w:tr w:rsidR="00C453A5" w14:paraId="7C554F3F" w14:textId="77777777" w:rsidTr="003650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dxa"/>
          </w:tcPr>
          <w:p w14:paraId="098E5781" w14:textId="2DD71408" w:rsidR="00C453A5" w:rsidRDefault="00C453A5" w:rsidP="009A2FEE">
            <w:r>
              <w:t>0.5</w:t>
            </w:r>
          </w:p>
        </w:tc>
        <w:tc>
          <w:tcPr>
            <w:tcW w:w="2016" w:type="dxa"/>
          </w:tcPr>
          <w:p w14:paraId="34BFA763" w14:textId="0918E857" w:rsidR="00C453A5" w:rsidRPr="00C453A5" w:rsidRDefault="00C453A5" w:rsidP="009A2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453A5">
              <w:rPr>
                <w:lang w:val="en-US"/>
              </w:rPr>
              <w:t>Jan Willem Lenting, Anne Torn Broers</w:t>
            </w:r>
          </w:p>
        </w:tc>
        <w:tc>
          <w:tcPr>
            <w:tcW w:w="4820" w:type="dxa"/>
          </w:tcPr>
          <w:p w14:paraId="37854B4B" w14:textId="6EDADE0F" w:rsidR="00C453A5" w:rsidRDefault="00C453A5" w:rsidP="009A2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Document doorgelopen op ontbrekende punten. Hoofdlijnen in document toegevoegd welke nog moeten worden uitgewerkt.</w:t>
            </w:r>
          </w:p>
        </w:tc>
        <w:tc>
          <w:tcPr>
            <w:tcW w:w="1532" w:type="dxa"/>
          </w:tcPr>
          <w:p w14:paraId="0FA65D48" w14:textId="7C0B093F" w:rsidR="00C453A5" w:rsidRDefault="00C453A5" w:rsidP="009A2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20-04-2019</w:t>
            </w:r>
          </w:p>
        </w:tc>
      </w:tr>
      <w:tr w:rsidR="00463E8E" w14:paraId="0E3A4CBF" w14:textId="77777777" w:rsidTr="003650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dxa"/>
          </w:tcPr>
          <w:p w14:paraId="786644B5" w14:textId="41521A51" w:rsidR="00463E8E" w:rsidRDefault="00463E8E" w:rsidP="009A2FEE">
            <w:r>
              <w:t>0.</w:t>
            </w:r>
            <w:r w:rsidR="00C453A5">
              <w:t>6</w:t>
            </w:r>
          </w:p>
        </w:tc>
        <w:tc>
          <w:tcPr>
            <w:tcW w:w="2016" w:type="dxa"/>
          </w:tcPr>
          <w:p w14:paraId="0666BAA2" w14:textId="216878A8" w:rsidR="00463E8E" w:rsidRDefault="00463E8E" w:rsidP="009A2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 Willem Lenting</w:t>
            </w:r>
          </w:p>
        </w:tc>
        <w:tc>
          <w:tcPr>
            <w:tcW w:w="4820" w:type="dxa"/>
          </w:tcPr>
          <w:p w14:paraId="2E129B77" w14:textId="08EEA79C" w:rsidR="00463E8E" w:rsidRDefault="00057129" w:rsidP="009A2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Document </w:t>
            </w:r>
            <w:r w:rsidR="00C453A5">
              <w:t>verder in de hoofdlijnen uitgewerkt</w:t>
            </w:r>
            <w:r>
              <w:t>.</w:t>
            </w:r>
          </w:p>
        </w:tc>
        <w:tc>
          <w:tcPr>
            <w:tcW w:w="1532" w:type="dxa"/>
          </w:tcPr>
          <w:p w14:paraId="1AE2EA11" w14:textId="3B0109CC" w:rsidR="00463E8E" w:rsidRDefault="00463E8E" w:rsidP="00131C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131C15">
              <w:t>3</w:t>
            </w:r>
            <w:r>
              <w:t>-04-2019</w:t>
            </w:r>
          </w:p>
        </w:tc>
      </w:tr>
      <w:tr w:rsidR="005F2819" w14:paraId="497B7B95" w14:textId="77777777" w:rsidTr="003650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dxa"/>
          </w:tcPr>
          <w:p w14:paraId="181F7FCD" w14:textId="41360669" w:rsidR="005F2819" w:rsidRDefault="005F2819" w:rsidP="009A2FEE">
            <w:r>
              <w:t>0.</w:t>
            </w:r>
            <w:r w:rsidR="00C453A5">
              <w:t>7</w:t>
            </w:r>
          </w:p>
        </w:tc>
        <w:tc>
          <w:tcPr>
            <w:tcW w:w="2016" w:type="dxa"/>
          </w:tcPr>
          <w:p w14:paraId="0B76A595" w14:textId="39461C9F" w:rsidR="005F2819" w:rsidRDefault="005F2819" w:rsidP="009A2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Jan Willem Lenting</w:t>
            </w:r>
          </w:p>
        </w:tc>
        <w:tc>
          <w:tcPr>
            <w:tcW w:w="4820" w:type="dxa"/>
          </w:tcPr>
          <w:p w14:paraId="61BAEAE4" w14:textId="6DCF955B" w:rsidR="005F2819" w:rsidRDefault="005F2819" w:rsidP="009A2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Document verder bekeken, overgekeken op juistheid.</w:t>
            </w:r>
          </w:p>
        </w:tc>
        <w:tc>
          <w:tcPr>
            <w:tcW w:w="1532" w:type="dxa"/>
          </w:tcPr>
          <w:p w14:paraId="5AD21BA5" w14:textId="7E61D2BD" w:rsidR="005F2819" w:rsidRDefault="005F2819" w:rsidP="00131C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="00131C15">
              <w:t>4</w:t>
            </w:r>
            <w:r>
              <w:t>-04-2019</w:t>
            </w:r>
          </w:p>
        </w:tc>
      </w:tr>
      <w:tr w:rsidR="005F2819" w14:paraId="6F601543" w14:textId="77777777" w:rsidTr="003650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dxa"/>
          </w:tcPr>
          <w:p w14:paraId="6C9F8F85" w14:textId="55EA28FF" w:rsidR="005F2819" w:rsidRDefault="005F2819" w:rsidP="009A2FEE">
            <w:r>
              <w:t>0.</w:t>
            </w:r>
            <w:r w:rsidR="00C453A5">
              <w:t>8</w:t>
            </w:r>
          </w:p>
        </w:tc>
        <w:tc>
          <w:tcPr>
            <w:tcW w:w="2016" w:type="dxa"/>
          </w:tcPr>
          <w:p w14:paraId="4051E3D8" w14:textId="69D411EA" w:rsidR="005F2819" w:rsidRDefault="005F2819" w:rsidP="009A2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Christiaan Sommer</w:t>
            </w:r>
          </w:p>
        </w:tc>
        <w:tc>
          <w:tcPr>
            <w:tcW w:w="4820" w:type="dxa"/>
          </w:tcPr>
          <w:p w14:paraId="209E9922" w14:textId="07C0329A" w:rsidR="005F2819" w:rsidRDefault="005F2819" w:rsidP="009A2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Controle beschreven klassen</w:t>
            </w:r>
          </w:p>
        </w:tc>
        <w:tc>
          <w:tcPr>
            <w:tcW w:w="1532" w:type="dxa"/>
          </w:tcPr>
          <w:p w14:paraId="7F6561A6" w14:textId="2465341A" w:rsidR="005F2819" w:rsidRDefault="005F2819" w:rsidP="00131C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131C15">
              <w:t>5</w:t>
            </w:r>
            <w:r>
              <w:t>-04-2019</w:t>
            </w:r>
          </w:p>
        </w:tc>
      </w:tr>
      <w:tr w:rsidR="00131C15" w14:paraId="71C257B0" w14:textId="77777777" w:rsidTr="003650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dxa"/>
          </w:tcPr>
          <w:p w14:paraId="3B15BFCB" w14:textId="499D3DE3" w:rsidR="00131C15" w:rsidRDefault="00131C15" w:rsidP="009A2FEE">
            <w:r>
              <w:t>0.</w:t>
            </w:r>
            <w:r w:rsidR="00C453A5">
              <w:t>9</w:t>
            </w:r>
          </w:p>
        </w:tc>
        <w:tc>
          <w:tcPr>
            <w:tcW w:w="2016" w:type="dxa"/>
          </w:tcPr>
          <w:p w14:paraId="4C6B9747" w14:textId="0482D07D" w:rsidR="00131C15" w:rsidRDefault="00131C15" w:rsidP="009A2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Jan Willem Lenting</w:t>
            </w:r>
          </w:p>
        </w:tc>
        <w:tc>
          <w:tcPr>
            <w:tcW w:w="4820" w:type="dxa"/>
          </w:tcPr>
          <w:p w14:paraId="5697520A" w14:textId="78A5F7A0" w:rsidR="00131C15" w:rsidRDefault="00131C15" w:rsidP="006F1E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Laatste aanpassingen n</w:t>
            </w:r>
            <w:r w:rsidR="00065BBB">
              <w:t>.</w:t>
            </w:r>
            <w:r>
              <w:t>a</w:t>
            </w:r>
            <w:r w:rsidR="00065BBB">
              <w:t>.</w:t>
            </w:r>
            <w:r>
              <w:t>v</w:t>
            </w:r>
            <w:r w:rsidR="00065BBB">
              <w:t>.</w:t>
            </w:r>
            <w:r>
              <w:t xml:space="preserve"> gesprek met </w:t>
            </w:r>
            <w:r w:rsidR="006F1E89">
              <w:t>Christiaan</w:t>
            </w:r>
            <w:r w:rsidR="008F4FEC">
              <w:t xml:space="preserve"> Sommer</w:t>
            </w:r>
          </w:p>
        </w:tc>
        <w:tc>
          <w:tcPr>
            <w:tcW w:w="1532" w:type="dxa"/>
          </w:tcPr>
          <w:p w14:paraId="06331BE8" w14:textId="6DA64279" w:rsidR="00131C15" w:rsidRDefault="00131C15" w:rsidP="009A2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26-04-2019</w:t>
            </w:r>
          </w:p>
        </w:tc>
      </w:tr>
      <w:tr w:rsidR="001E1720" w14:paraId="6AB91721" w14:textId="77777777" w:rsidTr="003650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dxa"/>
          </w:tcPr>
          <w:p w14:paraId="52473A31" w14:textId="7E595474" w:rsidR="001E1720" w:rsidRPr="00B005D2" w:rsidRDefault="00C453A5" w:rsidP="001E1720">
            <w:r>
              <w:t>1</w:t>
            </w:r>
            <w:r w:rsidR="00EF4D01">
              <w:t>.</w:t>
            </w:r>
            <w:r>
              <w:t>0</w:t>
            </w:r>
          </w:p>
        </w:tc>
        <w:tc>
          <w:tcPr>
            <w:tcW w:w="2016" w:type="dxa"/>
          </w:tcPr>
          <w:p w14:paraId="11904717" w14:textId="1D96F9CA" w:rsidR="001E1720" w:rsidRPr="00B005D2" w:rsidRDefault="001E1720" w:rsidP="001E17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005D2">
              <w:t>Anne Torn Broers</w:t>
            </w:r>
          </w:p>
        </w:tc>
        <w:tc>
          <w:tcPr>
            <w:tcW w:w="4820" w:type="dxa"/>
          </w:tcPr>
          <w:p w14:paraId="6703F64D" w14:textId="7F7527B6" w:rsidR="001E1720" w:rsidRDefault="00777278" w:rsidP="001E17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/>
              </w:rPr>
            </w:pPr>
            <w:r>
              <w:rPr>
                <w:rFonts w:eastAsiaTheme="majorEastAsia"/>
              </w:rPr>
              <w:t xml:space="preserve">Document </w:t>
            </w:r>
            <w:r w:rsidR="00EF4D01">
              <w:rPr>
                <w:rFonts w:eastAsiaTheme="majorEastAsia"/>
              </w:rPr>
              <w:t>conceptversie</w:t>
            </w:r>
            <w:r>
              <w:rPr>
                <w:rFonts w:eastAsiaTheme="majorEastAsia"/>
              </w:rPr>
              <w:t xml:space="preserve"> gemaakt</w:t>
            </w:r>
            <w:r w:rsidR="000C06EE">
              <w:rPr>
                <w:rFonts w:eastAsiaTheme="majorEastAsia"/>
              </w:rPr>
              <w:t>.</w:t>
            </w:r>
          </w:p>
        </w:tc>
        <w:tc>
          <w:tcPr>
            <w:tcW w:w="1532" w:type="dxa"/>
          </w:tcPr>
          <w:p w14:paraId="1E0CC39D" w14:textId="480F6488" w:rsidR="001E1720" w:rsidRDefault="00065BBB" w:rsidP="001E17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26-04-2019</w:t>
            </w:r>
          </w:p>
        </w:tc>
      </w:tr>
      <w:tr w:rsidR="00C453A5" w14:paraId="28182E46" w14:textId="77777777" w:rsidTr="003650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dxa"/>
          </w:tcPr>
          <w:p w14:paraId="59D600B4" w14:textId="15FE0188" w:rsidR="00C453A5" w:rsidRDefault="00C453A5" w:rsidP="001E1720">
            <w:r>
              <w:t>1.1</w:t>
            </w:r>
          </w:p>
        </w:tc>
        <w:tc>
          <w:tcPr>
            <w:tcW w:w="2016" w:type="dxa"/>
          </w:tcPr>
          <w:p w14:paraId="01E5CFC0" w14:textId="6904E58E" w:rsidR="00C453A5" w:rsidRPr="00B005D2" w:rsidRDefault="00C453A5" w:rsidP="001E17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Christiaan Sommer</w:t>
            </w:r>
          </w:p>
        </w:tc>
        <w:tc>
          <w:tcPr>
            <w:tcW w:w="4820" w:type="dxa"/>
          </w:tcPr>
          <w:p w14:paraId="685FA628" w14:textId="28675F38" w:rsidR="00C453A5" w:rsidRDefault="00C453A5" w:rsidP="001E17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ajorEastAsia"/>
              </w:rPr>
            </w:pPr>
            <w:r>
              <w:rPr>
                <w:rFonts w:eastAsiaTheme="majorEastAsia"/>
              </w:rPr>
              <w:t>Document overgekeken gecontroleerd op juistheid, klassenbeschrijvingen en conclusie uitgebreid.</w:t>
            </w:r>
          </w:p>
        </w:tc>
        <w:tc>
          <w:tcPr>
            <w:tcW w:w="1532" w:type="dxa"/>
          </w:tcPr>
          <w:p w14:paraId="38762938" w14:textId="6E752C03" w:rsidR="00C453A5" w:rsidRDefault="00C453A5" w:rsidP="001E17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27-04-2019</w:t>
            </w:r>
          </w:p>
        </w:tc>
      </w:tr>
      <w:tr w:rsidR="00E05C06" w14:paraId="4BA2E7A7" w14:textId="77777777" w:rsidTr="003650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dxa"/>
          </w:tcPr>
          <w:p w14:paraId="08E39C5C" w14:textId="089F856D" w:rsidR="00E05C06" w:rsidRDefault="00E05C06" w:rsidP="001E1720">
            <w:r>
              <w:t>2.0</w:t>
            </w:r>
          </w:p>
        </w:tc>
        <w:tc>
          <w:tcPr>
            <w:tcW w:w="2016" w:type="dxa"/>
          </w:tcPr>
          <w:p w14:paraId="1EF21D96" w14:textId="5E24E5F7" w:rsidR="00E05C06" w:rsidRPr="0036501C" w:rsidRDefault="0036501C" w:rsidP="001E17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6501C">
              <w:rPr>
                <w:lang w:val="en-US"/>
              </w:rPr>
              <w:t xml:space="preserve">Christiaan Sommer, </w:t>
            </w:r>
            <w:r w:rsidR="00E05C06" w:rsidRPr="0036501C">
              <w:rPr>
                <w:lang w:val="en-US"/>
              </w:rPr>
              <w:t>Anne Torn Broers</w:t>
            </w:r>
          </w:p>
        </w:tc>
        <w:tc>
          <w:tcPr>
            <w:tcW w:w="4820" w:type="dxa"/>
          </w:tcPr>
          <w:p w14:paraId="4965D042" w14:textId="21A98258" w:rsidR="00E05C06" w:rsidRDefault="00E05C06" w:rsidP="001E17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/>
              </w:rPr>
            </w:pPr>
            <w:r>
              <w:rPr>
                <w:rFonts w:eastAsiaTheme="majorEastAsia"/>
              </w:rPr>
              <w:t>Definitieve versie gemaakt</w:t>
            </w:r>
            <w:r w:rsidR="0036501C">
              <w:rPr>
                <w:rFonts w:eastAsiaTheme="majorEastAsia"/>
              </w:rPr>
              <w:t>. Ontwerp op kleine puntjes aangevuld en nieuw klassendiagram gemaakt.</w:t>
            </w:r>
          </w:p>
        </w:tc>
        <w:tc>
          <w:tcPr>
            <w:tcW w:w="1532" w:type="dxa"/>
          </w:tcPr>
          <w:p w14:paraId="61F33E1E" w14:textId="2DBAC27C" w:rsidR="00E05C06" w:rsidRDefault="00E05C06" w:rsidP="001E17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9-05-2019</w:t>
            </w:r>
          </w:p>
        </w:tc>
      </w:tr>
    </w:tbl>
    <w:p w14:paraId="4C486BE2" w14:textId="27BEC13A" w:rsidR="009A2FEE" w:rsidRDefault="009A2FEE">
      <w:pPr>
        <w:rPr>
          <w:rFonts w:asciiTheme="majorHAnsi" w:eastAsiaTheme="majorEastAsia" w:hAnsiTheme="majorHAnsi" w:cstheme="majorBidi"/>
          <w:b/>
          <w:bCs/>
          <w:caps/>
          <w:color w:val="FFFFFF" w:themeColor="background1"/>
        </w:rPr>
      </w:pPr>
    </w:p>
    <w:p w14:paraId="5C078B96" w14:textId="77777777" w:rsidR="009A2FEE" w:rsidRDefault="009A2FEE">
      <w:pPr>
        <w:rPr>
          <w:rFonts w:asciiTheme="majorHAnsi" w:eastAsiaTheme="majorEastAsia" w:hAnsiTheme="majorHAnsi" w:cstheme="majorBidi"/>
          <w:b/>
          <w:bCs/>
          <w:caps/>
          <w:color w:val="FFFFFF" w:themeColor="background1"/>
        </w:rPr>
      </w:pPr>
      <w:r>
        <w:rPr>
          <w:rFonts w:asciiTheme="majorHAnsi" w:eastAsiaTheme="majorEastAsia" w:hAnsiTheme="majorHAnsi" w:cstheme="majorBidi"/>
          <w:b/>
          <w:bCs/>
          <w:caps/>
          <w:color w:val="FFFFFF" w:themeColor="background1"/>
        </w:rPr>
        <w:br w:type="page"/>
      </w:r>
    </w:p>
    <w:bookmarkStart w:id="3" w:name="_Toc8318885" w:displacedByCustomXml="next"/>
    <w:sdt>
      <w:sdtPr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</w:rPr>
        <w:id w:val="-933887039"/>
        <w:docPartObj>
          <w:docPartGallery w:val="Table of Contents"/>
          <w:docPartUnique/>
        </w:docPartObj>
      </w:sdtPr>
      <w:sdtContent>
        <w:p w14:paraId="46F74059" w14:textId="7EF19814" w:rsidR="00D2525D" w:rsidRPr="001A6151" w:rsidRDefault="008545F6" w:rsidP="00444925">
          <w:pPr>
            <w:pStyle w:val="Kop1"/>
            <w:numPr>
              <w:ilvl w:val="0"/>
              <w:numId w:val="0"/>
            </w:numPr>
            <w:rPr>
              <w:sz w:val="24"/>
              <w:szCs w:val="24"/>
            </w:rPr>
          </w:pPr>
          <w:r>
            <w:rPr>
              <w:caps w:val="0"/>
            </w:rPr>
            <w:t>INHOUDSOPGAVE</w:t>
          </w:r>
          <w:bookmarkEnd w:id="3"/>
        </w:p>
        <w:p w14:paraId="4FB31E1D" w14:textId="17AD2208" w:rsidR="0075513C" w:rsidRDefault="00D2525D">
          <w:pPr>
            <w:pStyle w:val="Inhopg1"/>
            <w:tabs>
              <w:tab w:val="right" w:leader="dot" w:pos="9771"/>
            </w:tabs>
            <w:rPr>
              <w:noProof/>
              <w:lang w:eastAsia="nl-NL"/>
            </w:rPr>
          </w:pPr>
          <w:r w:rsidRPr="001A6151">
            <w:rPr>
              <w:b/>
              <w:bCs/>
            </w:rPr>
            <w:fldChar w:fldCharType="begin"/>
          </w:r>
          <w:r w:rsidRPr="00106F54">
            <w:rPr>
              <w:b/>
              <w:bCs/>
            </w:rPr>
            <w:instrText xml:space="preserve"> TOC \o "1-3" \h \z \u </w:instrText>
          </w:r>
          <w:r w:rsidRPr="001A6151">
            <w:rPr>
              <w:b/>
              <w:bCs/>
            </w:rPr>
            <w:fldChar w:fldCharType="separate"/>
          </w:r>
          <w:hyperlink w:anchor="_Toc8318884" w:history="1">
            <w:r w:rsidR="0075513C" w:rsidRPr="007A66A9">
              <w:rPr>
                <w:rStyle w:val="Hyperlink"/>
                <w:noProof/>
              </w:rPr>
              <w:t>VERSIEBEHEER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_Toc8318884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1B171A">
              <w:rPr>
                <w:noProof/>
                <w:webHidden/>
              </w:rPr>
              <w:t>2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25970DBC" w14:textId="414E9320" w:rsidR="0075513C" w:rsidRDefault="00936247">
          <w:pPr>
            <w:pStyle w:val="Inhopg1"/>
            <w:tabs>
              <w:tab w:val="right" w:leader="dot" w:pos="9771"/>
            </w:tabs>
            <w:rPr>
              <w:noProof/>
              <w:lang w:eastAsia="nl-NL"/>
            </w:rPr>
          </w:pPr>
          <w:hyperlink w:anchor="_Toc8318885" w:history="1">
            <w:r w:rsidR="0075513C" w:rsidRPr="007A66A9">
              <w:rPr>
                <w:rStyle w:val="Hyperlink"/>
                <w:noProof/>
              </w:rPr>
              <w:t>INHOUDSOPGAVE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_Toc8318885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1B171A">
              <w:rPr>
                <w:noProof/>
                <w:webHidden/>
              </w:rPr>
              <w:t>3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2EF6BEEA" w14:textId="0360D860" w:rsidR="0075513C" w:rsidRDefault="00936247">
          <w:pPr>
            <w:pStyle w:val="Inhopg1"/>
            <w:tabs>
              <w:tab w:val="left" w:pos="440"/>
              <w:tab w:val="right" w:leader="dot" w:pos="9771"/>
            </w:tabs>
            <w:rPr>
              <w:noProof/>
              <w:lang w:eastAsia="nl-NL"/>
            </w:rPr>
          </w:pPr>
          <w:hyperlink w:anchor="_Toc8318886" w:history="1">
            <w:r w:rsidR="0075513C" w:rsidRPr="007A66A9">
              <w:rPr>
                <w:rStyle w:val="Hyperlink"/>
                <w:noProof/>
              </w:rPr>
              <w:t>2.</w:t>
            </w:r>
            <w:r w:rsidR="0075513C">
              <w:rPr>
                <w:noProof/>
                <w:lang w:eastAsia="nl-NL"/>
              </w:rPr>
              <w:tab/>
            </w:r>
            <w:r w:rsidR="0075513C" w:rsidRPr="007A66A9">
              <w:rPr>
                <w:rStyle w:val="Hyperlink"/>
                <w:noProof/>
              </w:rPr>
              <w:t>INLEIDING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_Toc8318886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1B171A">
              <w:rPr>
                <w:noProof/>
                <w:webHidden/>
              </w:rPr>
              <w:t>4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4B06D3C6" w14:textId="46AE7044" w:rsidR="0075513C" w:rsidRDefault="00936247">
          <w:pPr>
            <w:pStyle w:val="Inhopg1"/>
            <w:tabs>
              <w:tab w:val="left" w:pos="440"/>
              <w:tab w:val="right" w:leader="dot" w:pos="9771"/>
            </w:tabs>
            <w:rPr>
              <w:noProof/>
              <w:lang w:eastAsia="nl-NL"/>
            </w:rPr>
          </w:pPr>
          <w:hyperlink w:anchor="_Toc8318887" w:history="1">
            <w:r w:rsidR="0075513C" w:rsidRPr="007A66A9">
              <w:rPr>
                <w:rStyle w:val="Hyperlink"/>
                <w:noProof/>
              </w:rPr>
              <w:t>3.</w:t>
            </w:r>
            <w:r w:rsidR="0075513C">
              <w:rPr>
                <w:noProof/>
                <w:lang w:eastAsia="nl-NL"/>
              </w:rPr>
              <w:tab/>
            </w:r>
            <w:r w:rsidR="0075513C" w:rsidRPr="007A66A9">
              <w:rPr>
                <w:rStyle w:val="Hyperlink"/>
                <w:noProof/>
              </w:rPr>
              <w:t>AANPAK EN UITGANGSPUNTEN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_Toc8318887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1B171A">
              <w:rPr>
                <w:noProof/>
                <w:webHidden/>
              </w:rPr>
              <w:t>5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5FF738AE" w14:textId="34E480B4" w:rsidR="0075513C" w:rsidRDefault="00936247">
          <w:pPr>
            <w:pStyle w:val="Inhopg2"/>
            <w:tabs>
              <w:tab w:val="left" w:pos="880"/>
              <w:tab w:val="right" w:leader="dot" w:pos="9771"/>
            </w:tabs>
            <w:rPr>
              <w:noProof/>
              <w:lang w:eastAsia="nl-NL"/>
            </w:rPr>
          </w:pPr>
          <w:hyperlink w:anchor="_Toc8318888" w:history="1">
            <w:r w:rsidR="0075513C" w:rsidRPr="007A66A9">
              <w:rPr>
                <w:rStyle w:val="Hyperlink"/>
                <w:noProof/>
              </w:rPr>
              <w:t>3.1</w:t>
            </w:r>
            <w:r w:rsidR="0075513C">
              <w:rPr>
                <w:noProof/>
                <w:lang w:eastAsia="nl-NL"/>
              </w:rPr>
              <w:tab/>
            </w:r>
            <w:r w:rsidR="0075513C" w:rsidRPr="007A66A9">
              <w:rPr>
                <w:rStyle w:val="Hyperlink"/>
                <w:noProof/>
              </w:rPr>
              <w:t>AANPAK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_Toc8318888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1B171A">
              <w:rPr>
                <w:noProof/>
                <w:webHidden/>
              </w:rPr>
              <w:t>5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2A465EAD" w14:textId="1C3ACAEF" w:rsidR="0075513C" w:rsidRDefault="00936247">
          <w:pPr>
            <w:pStyle w:val="Inhopg3"/>
            <w:tabs>
              <w:tab w:val="right" w:leader="dot" w:pos="9771"/>
            </w:tabs>
            <w:rPr>
              <w:noProof/>
              <w:lang w:eastAsia="nl-NL"/>
            </w:rPr>
          </w:pPr>
          <w:hyperlink w:anchor="_Toc8318889" w:history="1">
            <w:r w:rsidR="0075513C" w:rsidRPr="007A66A9">
              <w:rPr>
                <w:rStyle w:val="Hyperlink"/>
                <w:noProof/>
              </w:rPr>
              <w:t>3.1.1 KLASSENDIAGRAM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_Toc8318889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1B171A">
              <w:rPr>
                <w:noProof/>
                <w:webHidden/>
              </w:rPr>
              <w:t>5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68AAE92A" w14:textId="7A947BDC" w:rsidR="0075513C" w:rsidRDefault="00936247">
          <w:pPr>
            <w:pStyle w:val="Inhopg3"/>
            <w:tabs>
              <w:tab w:val="right" w:leader="dot" w:pos="9771"/>
            </w:tabs>
            <w:rPr>
              <w:noProof/>
              <w:lang w:eastAsia="nl-NL"/>
            </w:rPr>
          </w:pPr>
          <w:hyperlink w:anchor="_Toc8318890" w:history="1">
            <w:r w:rsidR="0075513C" w:rsidRPr="007A66A9">
              <w:rPr>
                <w:rStyle w:val="Hyperlink"/>
                <w:noProof/>
              </w:rPr>
              <w:t>3.1.2 HIGHSCORE (NICE TO HAVE)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_Toc8318890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1B171A">
              <w:rPr>
                <w:noProof/>
                <w:webHidden/>
              </w:rPr>
              <w:t>5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7FBFD3AF" w14:textId="6FBECAF5" w:rsidR="0075513C" w:rsidRDefault="00936247">
          <w:pPr>
            <w:pStyle w:val="Inhopg3"/>
            <w:tabs>
              <w:tab w:val="right" w:leader="dot" w:pos="9771"/>
            </w:tabs>
            <w:rPr>
              <w:noProof/>
              <w:lang w:eastAsia="nl-NL"/>
            </w:rPr>
          </w:pPr>
          <w:hyperlink w:anchor="_Toc8318891" w:history="1">
            <w:r w:rsidR="0075513C" w:rsidRPr="007A66A9">
              <w:rPr>
                <w:rStyle w:val="Hyperlink"/>
                <w:noProof/>
              </w:rPr>
              <w:t>3.1.3 HOOFDMENU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_Toc8318891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1B171A">
              <w:rPr>
                <w:noProof/>
                <w:webHidden/>
              </w:rPr>
              <w:t>5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7D28E232" w14:textId="2751A536" w:rsidR="0075513C" w:rsidRDefault="00936247">
          <w:pPr>
            <w:pStyle w:val="Inhopg3"/>
            <w:tabs>
              <w:tab w:val="right" w:leader="dot" w:pos="9771"/>
            </w:tabs>
            <w:rPr>
              <w:noProof/>
              <w:lang w:eastAsia="nl-NL"/>
            </w:rPr>
          </w:pPr>
          <w:hyperlink w:anchor="_Toc8318892" w:history="1">
            <w:r w:rsidR="0075513C" w:rsidRPr="007A66A9">
              <w:rPr>
                <w:rStyle w:val="Hyperlink"/>
                <w:noProof/>
              </w:rPr>
              <w:t>3.1.4 GAMEOBJECTEN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_Toc8318892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1B171A">
              <w:rPr>
                <w:noProof/>
                <w:webHidden/>
              </w:rPr>
              <w:t>5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247AA1A9" w14:textId="4D829EA7" w:rsidR="0075513C" w:rsidRDefault="00936247">
          <w:pPr>
            <w:pStyle w:val="Inhopg3"/>
            <w:tabs>
              <w:tab w:val="right" w:leader="dot" w:pos="9771"/>
            </w:tabs>
            <w:rPr>
              <w:noProof/>
              <w:lang w:eastAsia="nl-NL"/>
            </w:rPr>
          </w:pPr>
          <w:hyperlink w:anchor="_Toc8318893" w:history="1">
            <w:r w:rsidR="0075513C" w:rsidRPr="007A66A9">
              <w:rPr>
                <w:rStyle w:val="Hyperlink"/>
                <w:noProof/>
              </w:rPr>
              <w:t>3.1.5 SECTIES (WEG/RIVIER/BAL)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_Toc8318893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1B171A">
              <w:rPr>
                <w:noProof/>
                <w:webHidden/>
              </w:rPr>
              <w:t>5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0F988FDD" w14:textId="418DC677" w:rsidR="0075513C" w:rsidRDefault="00936247">
          <w:pPr>
            <w:pStyle w:val="Inhopg2"/>
            <w:tabs>
              <w:tab w:val="left" w:pos="880"/>
              <w:tab w:val="right" w:leader="dot" w:pos="9771"/>
            </w:tabs>
            <w:rPr>
              <w:noProof/>
              <w:lang w:eastAsia="nl-NL"/>
            </w:rPr>
          </w:pPr>
          <w:hyperlink w:anchor="_Toc8318894" w:history="1">
            <w:r w:rsidR="0075513C" w:rsidRPr="007A66A9">
              <w:rPr>
                <w:rStyle w:val="Hyperlink"/>
                <w:noProof/>
              </w:rPr>
              <w:t>3.2</w:t>
            </w:r>
            <w:r w:rsidR="0075513C">
              <w:rPr>
                <w:noProof/>
                <w:lang w:eastAsia="nl-NL"/>
              </w:rPr>
              <w:tab/>
            </w:r>
            <w:r w:rsidR="0075513C" w:rsidRPr="007A66A9">
              <w:rPr>
                <w:rStyle w:val="Hyperlink"/>
                <w:noProof/>
              </w:rPr>
              <w:t>UITGANGSPUNTEN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_Toc8318894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1B171A">
              <w:rPr>
                <w:noProof/>
                <w:webHidden/>
              </w:rPr>
              <w:t>5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6AD3BEFD" w14:textId="5FB65855" w:rsidR="0075513C" w:rsidRDefault="00936247">
          <w:pPr>
            <w:pStyle w:val="Inhopg1"/>
            <w:tabs>
              <w:tab w:val="left" w:pos="440"/>
              <w:tab w:val="right" w:leader="dot" w:pos="9771"/>
            </w:tabs>
            <w:rPr>
              <w:noProof/>
              <w:lang w:eastAsia="nl-NL"/>
            </w:rPr>
          </w:pPr>
          <w:hyperlink w:anchor="_Toc8318895" w:history="1">
            <w:r w:rsidR="0075513C" w:rsidRPr="007A66A9">
              <w:rPr>
                <w:rStyle w:val="Hyperlink"/>
                <w:noProof/>
              </w:rPr>
              <w:t>4.</w:t>
            </w:r>
            <w:r w:rsidR="0075513C">
              <w:rPr>
                <w:noProof/>
                <w:lang w:eastAsia="nl-NL"/>
              </w:rPr>
              <w:tab/>
            </w:r>
            <w:r w:rsidR="0075513C" w:rsidRPr="007A66A9">
              <w:rPr>
                <w:rStyle w:val="Hyperlink"/>
                <w:noProof/>
              </w:rPr>
              <w:t>KLASSENBESCHRIJVING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_Toc8318895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1B171A">
              <w:rPr>
                <w:noProof/>
                <w:webHidden/>
              </w:rPr>
              <w:t>6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5852E878" w14:textId="2E286B84" w:rsidR="0075513C" w:rsidRDefault="00936247">
          <w:pPr>
            <w:pStyle w:val="Inhopg2"/>
            <w:tabs>
              <w:tab w:val="left" w:pos="880"/>
              <w:tab w:val="right" w:leader="dot" w:pos="9771"/>
            </w:tabs>
            <w:rPr>
              <w:noProof/>
              <w:lang w:eastAsia="nl-NL"/>
            </w:rPr>
          </w:pPr>
          <w:hyperlink w:anchor="_Toc8318896" w:history="1">
            <w:r w:rsidR="0075513C" w:rsidRPr="007A66A9">
              <w:rPr>
                <w:rStyle w:val="Hyperlink"/>
                <w:noProof/>
              </w:rPr>
              <w:t>4.1</w:t>
            </w:r>
            <w:r w:rsidR="0075513C">
              <w:rPr>
                <w:noProof/>
                <w:lang w:eastAsia="nl-NL"/>
              </w:rPr>
              <w:tab/>
            </w:r>
            <w:r w:rsidR="0075513C" w:rsidRPr="007A66A9">
              <w:rPr>
                <w:rStyle w:val="Hyperlink"/>
                <w:noProof/>
              </w:rPr>
              <w:t>FROGGER KLASSE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_Toc8318896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1B171A">
              <w:rPr>
                <w:noProof/>
                <w:webHidden/>
              </w:rPr>
              <w:t>6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7FAD2778" w14:textId="34F4DC75" w:rsidR="0075513C" w:rsidRDefault="00936247">
          <w:pPr>
            <w:pStyle w:val="Inhopg2"/>
            <w:tabs>
              <w:tab w:val="left" w:pos="880"/>
              <w:tab w:val="right" w:leader="dot" w:pos="9771"/>
            </w:tabs>
            <w:rPr>
              <w:noProof/>
              <w:lang w:eastAsia="nl-NL"/>
            </w:rPr>
          </w:pPr>
          <w:hyperlink w:anchor="_Toc8318897" w:history="1">
            <w:r w:rsidR="0075513C" w:rsidRPr="007A66A9">
              <w:rPr>
                <w:rStyle w:val="Hyperlink"/>
                <w:noProof/>
              </w:rPr>
              <w:t>4.2</w:t>
            </w:r>
            <w:r w:rsidR="0075513C">
              <w:rPr>
                <w:noProof/>
                <w:lang w:eastAsia="nl-NL"/>
              </w:rPr>
              <w:tab/>
            </w:r>
            <w:r w:rsidR="0075513C" w:rsidRPr="007A66A9">
              <w:rPr>
                <w:rStyle w:val="Hyperlink"/>
                <w:noProof/>
              </w:rPr>
              <w:t>PLAYER KLASSE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_Toc8318897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1B171A">
              <w:rPr>
                <w:noProof/>
                <w:webHidden/>
              </w:rPr>
              <w:t>6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30D02BAB" w14:textId="750926E6" w:rsidR="0075513C" w:rsidRDefault="00936247">
          <w:pPr>
            <w:pStyle w:val="Inhopg2"/>
            <w:tabs>
              <w:tab w:val="left" w:pos="880"/>
              <w:tab w:val="right" w:leader="dot" w:pos="9771"/>
            </w:tabs>
            <w:rPr>
              <w:noProof/>
              <w:lang w:eastAsia="nl-NL"/>
            </w:rPr>
          </w:pPr>
          <w:hyperlink w:anchor="_Toc8318898" w:history="1">
            <w:r w:rsidR="0075513C" w:rsidRPr="007A66A9">
              <w:rPr>
                <w:rStyle w:val="Hyperlink"/>
                <w:noProof/>
              </w:rPr>
              <w:t>4.3</w:t>
            </w:r>
            <w:r w:rsidR="0075513C">
              <w:rPr>
                <w:noProof/>
                <w:lang w:eastAsia="nl-NL"/>
              </w:rPr>
              <w:tab/>
            </w:r>
            <w:r w:rsidR="0075513C" w:rsidRPr="007A66A9">
              <w:rPr>
                <w:rStyle w:val="Hyperlink"/>
                <w:noProof/>
              </w:rPr>
              <w:t>MENUMANAGER KLASSE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_Toc8318898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1B171A">
              <w:rPr>
                <w:noProof/>
                <w:webHidden/>
              </w:rPr>
              <w:t>6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3D280960" w14:textId="04608B79" w:rsidR="0075513C" w:rsidRDefault="00936247">
          <w:pPr>
            <w:pStyle w:val="Inhopg2"/>
            <w:tabs>
              <w:tab w:val="left" w:pos="880"/>
              <w:tab w:val="right" w:leader="dot" w:pos="9771"/>
            </w:tabs>
            <w:rPr>
              <w:noProof/>
              <w:lang w:eastAsia="nl-NL"/>
            </w:rPr>
          </w:pPr>
          <w:hyperlink w:anchor="_Toc8318899" w:history="1">
            <w:r w:rsidR="0075513C" w:rsidRPr="007A66A9">
              <w:rPr>
                <w:rStyle w:val="Hyperlink"/>
                <w:noProof/>
              </w:rPr>
              <w:t>4.4</w:t>
            </w:r>
            <w:r w:rsidR="0075513C">
              <w:rPr>
                <w:noProof/>
                <w:lang w:eastAsia="nl-NL"/>
              </w:rPr>
              <w:tab/>
            </w:r>
            <w:r w:rsidR="0075513C" w:rsidRPr="007A66A9">
              <w:rPr>
                <w:rStyle w:val="Hyperlink"/>
                <w:noProof/>
              </w:rPr>
              <w:t>MAINMENU KLASSE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_Toc8318899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1B171A">
              <w:rPr>
                <w:noProof/>
                <w:webHidden/>
              </w:rPr>
              <w:t>6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43FC81F0" w14:textId="72558F46" w:rsidR="0075513C" w:rsidRDefault="00936247">
          <w:pPr>
            <w:pStyle w:val="Inhopg2"/>
            <w:tabs>
              <w:tab w:val="left" w:pos="880"/>
              <w:tab w:val="right" w:leader="dot" w:pos="9771"/>
            </w:tabs>
            <w:rPr>
              <w:noProof/>
              <w:lang w:eastAsia="nl-NL"/>
            </w:rPr>
          </w:pPr>
          <w:hyperlink w:anchor="_Toc8318900" w:history="1">
            <w:r w:rsidR="0075513C" w:rsidRPr="007A66A9">
              <w:rPr>
                <w:rStyle w:val="Hyperlink"/>
                <w:noProof/>
              </w:rPr>
              <w:t>4.5</w:t>
            </w:r>
            <w:r w:rsidR="0075513C">
              <w:rPr>
                <w:noProof/>
                <w:lang w:eastAsia="nl-NL"/>
              </w:rPr>
              <w:tab/>
            </w:r>
            <w:r w:rsidR="0075513C" w:rsidRPr="007A66A9">
              <w:rPr>
                <w:rStyle w:val="Hyperlink"/>
                <w:noProof/>
              </w:rPr>
              <w:t>GAMEMENU KLASSE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_Toc8318900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1B171A">
              <w:rPr>
                <w:noProof/>
                <w:webHidden/>
              </w:rPr>
              <w:t>7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4911BAC4" w14:textId="0C193559" w:rsidR="0075513C" w:rsidRDefault="00936247">
          <w:pPr>
            <w:pStyle w:val="Inhopg2"/>
            <w:tabs>
              <w:tab w:val="left" w:pos="880"/>
              <w:tab w:val="right" w:leader="dot" w:pos="9771"/>
            </w:tabs>
            <w:rPr>
              <w:noProof/>
              <w:lang w:eastAsia="nl-NL"/>
            </w:rPr>
          </w:pPr>
          <w:hyperlink w:anchor="_Toc8318901" w:history="1">
            <w:r w:rsidR="0075513C" w:rsidRPr="007A66A9">
              <w:rPr>
                <w:rStyle w:val="Hyperlink"/>
                <w:noProof/>
              </w:rPr>
              <w:t>4.6</w:t>
            </w:r>
            <w:r w:rsidR="0075513C">
              <w:rPr>
                <w:noProof/>
                <w:lang w:eastAsia="nl-NL"/>
              </w:rPr>
              <w:tab/>
            </w:r>
            <w:r w:rsidR="0075513C" w:rsidRPr="007A66A9">
              <w:rPr>
                <w:rStyle w:val="Hyperlink"/>
                <w:noProof/>
              </w:rPr>
              <w:t>GAMEOVERMENU KLASSE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_Toc8318901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1B171A">
              <w:rPr>
                <w:noProof/>
                <w:webHidden/>
              </w:rPr>
              <w:t>7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4836BE3B" w14:textId="79D4027F" w:rsidR="0075513C" w:rsidRDefault="00936247">
          <w:pPr>
            <w:pStyle w:val="Inhopg2"/>
            <w:tabs>
              <w:tab w:val="left" w:pos="880"/>
              <w:tab w:val="right" w:leader="dot" w:pos="9771"/>
            </w:tabs>
            <w:rPr>
              <w:noProof/>
              <w:lang w:eastAsia="nl-NL"/>
            </w:rPr>
          </w:pPr>
          <w:hyperlink w:anchor="_Toc8318902" w:history="1">
            <w:r w:rsidR="0075513C" w:rsidRPr="007A66A9">
              <w:rPr>
                <w:rStyle w:val="Hyperlink"/>
                <w:noProof/>
              </w:rPr>
              <w:t>4.7</w:t>
            </w:r>
            <w:r w:rsidR="0075513C">
              <w:rPr>
                <w:noProof/>
                <w:lang w:eastAsia="nl-NL"/>
              </w:rPr>
              <w:tab/>
            </w:r>
            <w:r w:rsidR="0075513C" w:rsidRPr="007A66A9">
              <w:rPr>
                <w:rStyle w:val="Hyperlink"/>
                <w:noProof/>
              </w:rPr>
              <w:t>HIGHSCOREMANAGER KLASSE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_Toc8318902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1B171A">
              <w:rPr>
                <w:noProof/>
                <w:webHidden/>
              </w:rPr>
              <w:t>7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772CACC8" w14:textId="5E6F9CDF" w:rsidR="0075513C" w:rsidRDefault="00936247">
          <w:pPr>
            <w:pStyle w:val="Inhopg2"/>
            <w:tabs>
              <w:tab w:val="left" w:pos="880"/>
              <w:tab w:val="right" w:leader="dot" w:pos="9771"/>
            </w:tabs>
            <w:rPr>
              <w:noProof/>
              <w:lang w:eastAsia="nl-NL"/>
            </w:rPr>
          </w:pPr>
          <w:hyperlink w:anchor="_Toc8318903" w:history="1">
            <w:r w:rsidR="0075513C" w:rsidRPr="007A66A9">
              <w:rPr>
                <w:rStyle w:val="Hyperlink"/>
                <w:noProof/>
              </w:rPr>
              <w:t>4.8</w:t>
            </w:r>
            <w:r w:rsidR="0075513C">
              <w:rPr>
                <w:noProof/>
                <w:lang w:eastAsia="nl-NL"/>
              </w:rPr>
              <w:tab/>
            </w:r>
            <w:r w:rsidR="0075513C" w:rsidRPr="007A66A9">
              <w:rPr>
                <w:rStyle w:val="Hyperlink"/>
                <w:noProof/>
              </w:rPr>
              <w:t>MAP KLASSE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_Toc8318903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1B171A">
              <w:rPr>
                <w:noProof/>
                <w:webHidden/>
              </w:rPr>
              <w:t>7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07ED5C36" w14:textId="498B453D" w:rsidR="0075513C" w:rsidRDefault="00936247">
          <w:pPr>
            <w:pStyle w:val="Inhopg2"/>
            <w:tabs>
              <w:tab w:val="left" w:pos="880"/>
              <w:tab w:val="right" w:leader="dot" w:pos="9771"/>
            </w:tabs>
            <w:rPr>
              <w:noProof/>
              <w:lang w:eastAsia="nl-NL"/>
            </w:rPr>
          </w:pPr>
          <w:hyperlink w:anchor="_Toc8318904" w:history="1">
            <w:r w:rsidR="0075513C" w:rsidRPr="007A66A9">
              <w:rPr>
                <w:rStyle w:val="Hyperlink"/>
                <w:noProof/>
              </w:rPr>
              <w:t>4.9</w:t>
            </w:r>
            <w:r w:rsidR="0075513C">
              <w:rPr>
                <w:noProof/>
                <w:lang w:eastAsia="nl-NL"/>
              </w:rPr>
              <w:tab/>
            </w:r>
            <w:r w:rsidR="0075513C" w:rsidRPr="007A66A9">
              <w:rPr>
                <w:rStyle w:val="Hyperlink"/>
                <w:noProof/>
              </w:rPr>
              <w:t>FINISHSECTION KLASSE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_Toc8318904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1B171A">
              <w:rPr>
                <w:noProof/>
                <w:webHidden/>
              </w:rPr>
              <w:t>7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37F7384B" w14:textId="3F089BB1" w:rsidR="0075513C" w:rsidRDefault="00936247">
          <w:pPr>
            <w:pStyle w:val="Inhopg2"/>
            <w:tabs>
              <w:tab w:val="left" w:pos="880"/>
              <w:tab w:val="right" w:leader="dot" w:pos="9771"/>
            </w:tabs>
            <w:rPr>
              <w:noProof/>
              <w:lang w:eastAsia="nl-NL"/>
            </w:rPr>
          </w:pPr>
          <w:hyperlink w:anchor="_Toc8318905" w:history="1">
            <w:r w:rsidR="0075513C" w:rsidRPr="007A66A9">
              <w:rPr>
                <w:rStyle w:val="Hyperlink"/>
                <w:noProof/>
              </w:rPr>
              <w:t>4.10</w:t>
            </w:r>
            <w:r w:rsidR="0075513C">
              <w:rPr>
                <w:noProof/>
                <w:lang w:eastAsia="nl-NL"/>
              </w:rPr>
              <w:tab/>
            </w:r>
            <w:r w:rsidR="0075513C" w:rsidRPr="007A66A9">
              <w:rPr>
                <w:rStyle w:val="Hyperlink"/>
                <w:noProof/>
              </w:rPr>
              <w:t>SECTION KLASSE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_Toc8318905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1B171A">
              <w:rPr>
                <w:noProof/>
                <w:webHidden/>
              </w:rPr>
              <w:t>7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22376353" w14:textId="4E71C282" w:rsidR="0075513C" w:rsidRDefault="00936247">
          <w:pPr>
            <w:pStyle w:val="Inhopg2"/>
            <w:tabs>
              <w:tab w:val="left" w:pos="880"/>
              <w:tab w:val="right" w:leader="dot" w:pos="9771"/>
            </w:tabs>
            <w:rPr>
              <w:noProof/>
              <w:lang w:eastAsia="nl-NL"/>
            </w:rPr>
          </w:pPr>
          <w:hyperlink w:anchor="_Toc8318906" w:history="1">
            <w:r w:rsidR="0075513C" w:rsidRPr="007A66A9">
              <w:rPr>
                <w:rStyle w:val="Hyperlink"/>
                <w:noProof/>
              </w:rPr>
              <w:t>4.11</w:t>
            </w:r>
            <w:r w:rsidR="0075513C">
              <w:rPr>
                <w:noProof/>
                <w:lang w:eastAsia="nl-NL"/>
              </w:rPr>
              <w:tab/>
            </w:r>
            <w:r w:rsidR="0075513C" w:rsidRPr="007A66A9">
              <w:rPr>
                <w:rStyle w:val="Hyperlink"/>
                <w:noProof/>
              </w:rPr>
              <w:t>ROAD/RIVER/BALL SECTION KLASSE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_Toc8318906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1B171A">
              <w:rPr>
                <w:noProof/>
                <w:webHidden/>
              </w:rPr>
              <w:t>7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41EA24F8" w14:textId="13CF52A9" w:rsidR="0075513C" w:rsidRDefault="00936247">
          <w:pPr>
            <w:pStyle w:val="Inhopg2"/>
            <w:tabs>
              <w:tab w:val="left" w:pos="880"/>
              <w:tab w:val="right" w:leader="dot" w:pos="9771"/>
            </w:tabs>
            <w:rPr>
              <w:noProof/>
              <w:lang w:eastAsia="nl-NL"/>
            </w:rPr>
          </w:pPr>
          <w:hyperlink w:anchor="_Toc8318907" w:history="1">
            <w:r w:rsidR="0075513C" w:rsidRPr="007A66A9">
              <w:rPr>
                <w:rStyle w:val="Hyperlink"/>
                <w:noProof/>
              </w:rPr>
              <w:t>4.12</w:t>
            </w:r>
            <w:r w:rsidR="0075513C">
              <w:rPr>
                <w:noProof/>
                <w:lang w:eastAsia="nl-NL"/>
              </w:rPr>
              <w:tab/>
            </w:r>
            <w:r w:rsidR="0075513C" w:rsidRPr="007A66A9">
              <w:rPr>
                <w:rStyle w:val="Hyperlink"/>
                <w:noProof/>
              </w:rPr>
              <w:t>ROAD/RIVER OBJECTS KLASSE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_Toc8318907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1B171A">
              <w:rPr>
                <w:noProof/>
                <w:webHidden/>
              </w:rPr>
              <w:t>7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4E991250" w14:textId="6B082C17" w:rsidR="0075513C" w:rsidRDefault="00936247">
          <w:pPr>
            <w:pStyle w:val="Inhopg2"/>
            <w:tabs>
              <w:tab w:val="left" w:pos="880"/>
              <w:tab w:val="right" w:leader="dot" w:pos="9771"/>
            </w:tabs>
            <w:rPr>
              <w:noProof/>
              <w:lang w:eastAsia="nl-NL"/>
            </w:rPr>
          </w:pPr>
          <w:hyperlink w:anchor="_Toc8318908" w:history="1">
            <w:r w:rsidR="0075513C" w:rsidRPr="007A66A9">
              <w:rPr>
                <w:rStyle w:val="Hyperlink"/>
                <w:noProof/>
                <w:lang w:val="en-US"/>
              </w:rPr>
              <w:t>4.13</w:t>
            </w:r>
            <w:r w:rsidR="0075513C">
              <w:rPr>
                <w:noProof/>
                <w:lang w:eastAsia="nl-NL"/>
              </w:rPr>
              <w:tab/>
            </w:r>
            <w:r w:rsidR="0075513C" w:rsidRPr="007A66A9">
              <w:rPr>
                <w:rStyle w:val="Hyperlink"/>
                <w:noProof/>
                <w:lang w:val="en-US"/>
              </w:rPr>
              <w:t>BUS/CAR/TRUCK/FASTCAR ROADOBJECTS KLASSE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_Toc8318908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1B171A">
              <w:rPr>
                <w:noProof/>
                <w:webHidden/>
              </w:rPr>
              <w:t>8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61606732" w14:textId="46757B21" w:rsidR="0075513C" w:rsidRDefault="00936247">
          <w:pPr>
            <w:pStyle w:val="Inhopg2"/>
            <w:tabs>
              <w:tab w:val="left" w:pos="880"/>
              <w:tab w:val="right" w:leader="dot" w:pos="9771"/>
            </w:tabs>
            <w:rPr>
              <w:noProof/>
              <w:lang w:eastAsia="nl-NL"/>
            </w:rPr>
          </w:pPr>
          <w:hyperlink w:anchor="_Toc8318909" w:history="1">
            <w:r w:rsidR="0075513C" w:rsidRPr="007A66A9">
              <w:rPr>
                <w:rStyle w:val="Hyperlink"/>
                <w:noProof/>
              </w:rPr>
              <w:t>4.14</w:t>
            </w:r>
            <w:r w:rsidR="0075513C">
              <w:rPr>
                <w:noProof/>
                <w:lang w:eastAsia="nl-NL"/>
              </w:rPr>
              <w:tab/>
            </w:r>
            <w:r w:rsidR="0075513C" w:rsidRPr="007A66A9">
              <w:rPr>
                <w:rStyle w:val="Hyperlink"/>
                <w:noProof/>
              </w:rPr>
              <w:t>TREE/CROCODILE RIVEROBSTACLES KLASSE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_Toc8318909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1B171A">
              <w:rPr>
                <w:noProof/>
                <w:webHidden/>
              </w:rPr>
              <w:t>8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4A63C4BA" w14:textId="65FD5DC4" w:rsidR="0075513C" w:rsidRDefault="00936247">
          <w:pPr>
            <w:pStyle w:val="Inhopg2"/>
            <w:tabs>
              <w:tab w:val="left" w:pos="880"/>
              <w:tab w:val="right" w:leader="dot" w:pos="9771"/>
            </w:tabs>
            <w:rPr>
              <w:noProof/>
              <w:lang w:eastAsia="nl-NL"/>
            </w:rPr>
          </w:pPr>
          <w:hyperlink w:anchor="_Toc8318910" w:history="1">
            <w:r w:rsidR="0075513C" w:rsidRPr="007A66A9">
              <w:rPr>
                <w:rStyle w:val="Hyperlink"/>
                <w:noProof/>
              </w:rPr>
              <w:t>4.15</w:t>
            </w:r>
            <w:r w:rsidR="0075513C">
              <w:rPr>
                <w:noProof/>
                <w:lang w:eastAsia="nl-NL"/>
              </w:rPr>
              <w:tab/>
            </w:r>
            <w:r w:rsidR="0075513C" w:rsidRPr="007A66A9">
              <w:rPr>
                <w:rStyle w:val="Hyperlink"/>
                <w:noProof/>
              </w:rPr>
              <w:t>TREESIZE ENUM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_Toc8318910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1B171A">
              <w:rPr>
                <w:noProof/>
                <w:webHidden/>
              </w:rPr>
              <w:t>8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707EEC0F" w14:textId="454F30B1" w:rsidR="0075513C" w:rsidRDefault="00936247">
          <w:pPr>
            <w:pStyle w:val="Inhopg2"/>
            <w:tabs>
              <w:tab w:val="left" w:pos="880"/>
              <w:tab w:val="right" w:leader="dot" w:pos="9771"/>
            </w:tabs>
            <w:rPr>
              <w:noProof/>
              <w:lang w:eastAsia="nl-NL"/>
            </w:rPr>
          </w:pPr>
          <w:hyperlink w:anchor="_Toc8318911" w:history="1">
            <w:r w:rsidR="0075513C" w:rsidRPr="007A66A9">
              <w:rPr>
                <w:rStyle w:val="Hyperlink"/>
                <w:noProof/>
              </w:rPr>
              <w:t>4.16</w:t>
            </w:r>
            <w:r w:rsidR="0075513C">
              <w:rPr>
                <w:noProof/>
                <w:lang w:eastAsia="nl-NL"/>
              </w:rPr>
              <w:tab/>
            </w:r>
            <w:r w:rsidR="0075513C" w:rsidRPr="007A66A9">
              <w:rPr>
                <w:rStyle w:val="Hyperlink"/>
                <w:noProof/>
              </w:rPr>
              <w:t>BALL OBJECT KLASSE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_Toc8318911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1B171A">
              <w:rPr>
                <w:noProof/>
                <w:webHidden/>
              </w:rPr>
              <w:t>8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5032E925" w14:textId="7FE9C184" w:rsidR="0075513C" w:rsidRDefault="00936247">
          <w:pPr>
            <w:pStyle w:val="Inhopg1"/>
            <w:tabs>
              <w:tab w:val="left" w:pos="440"/>
              <w:tab w:val="right" w:leader="dot" w:pos="9771"/>
            </w:tabs>
            <w:rPr>
              <w:noProof/>
              <w:lang w:eastAsia="nl-NL"/>
            </w:rPr>
          </w:pPr>
          <w:hyperlink w:anchor="_Toc8318912" w:history="1">
            <w:r w:rsidR="0075513C" w:rsidRPr="007A66A9">
              <w:rPr>
                <w:rStyle w:val="Hyperlink"/>
                <w:noProof/>
              </w:rPr>
              <w:t>5.</w:t>
            </w:r>
            <w:r w:rsidR="0075513C">
              <w:rPr>
                <w:noProof/>
                <w:lang w:eastAsia="nl-NL"/>
              </w:rPr>
              <w:tab/>
            </w:r>
            <w:r w:rsidR="0075513C" w:rsidRPr="007A66A9">
              <w:rPr>
                <w:rStyle w:val="Hyperlink"/>
                <w:noProof/>
              </w:rPr>
              <w:t>KLASSENDIAGRAM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_Toc8318912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1B171A">
              <w:rPr>
                <w:noProof/>
                <w:webHidden/>
              </w:rPr>
              <w:t>9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4C270748" w14:textId="55FB927B" w:rsidR="0075513C" w:rsidRDefault="00936247">
          <w:pPr>
            <w:pStyle w:val="Inhopg1"/>
            <w:tabs>
              <w:tab w:val="left" w:pos="440"/>
              <w:tab w:val="right" w:leader="dot" w:pos="9771"/>
            </w:tabs>
            <w:rPr>
              <w:noProof/>
              <w:lang w:eastAsia="nl-NL"/>
            </w:rPr>
          </w:pPr>
          <w:hyperlink w:anchor="_Toc8318913" w:history="1">
            <w:r w:rsidR="0075513C" w:rsidRPr="007A66A9">
              <w:rPr>
                <w:rStyle w:val="Hyperlink"/>
                <w:noProof/>
              </w:rPr>
              <w:t>6.</w:t>
            </w:r>
            <w:r w:rsidR="0075513C">
              <w:rPr>
                <w:noProof/>
                <w:lang w:eastAsia="nl-NL"/>
              </w:rPr>
              <w:tab/>
            </w:r>
            <w:r w:rsidR="0075513C" w:rsidRPr="007A66A9">
              <w:rPr>
                <w:rStyle w:val="Hyperlink"/>
                <w:noProof/>
              </w:rPr>
              <w:t>CONCLUSIE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_Toc8318913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1B171A">
              <w:rPr>
                <w:noProof/>
                <w:webHidden/>
              </w:rPr>
              <w:t>11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104F4301" w14:textId="457AD07B" w:rsidR="0075513C" w:rsidRDefault="00936247">
          <w:pPr>
            <w:pStyle w:val="Inhopg1"/>
            <w:tabs>
              <w:tab w:val="left" w:pos="440"/>
              <w:tab w:val="right" w:leader="dot" w:pos="9771"/>
            </w:tabs>
            <w:rPr>
              <w:noProof/>
              <w:lang w:eastAsia="nl-NL"/>
            </w:rPr>
          </w:pPr>
          <w:hyperlink w:anchor="_Toc8318914" w:history="1">
            <w:r w:rsidR="0075513C" w:rsidRPr="007A66A9">
              <w:rPr>
                <w:rStyle w:val="Hyperlink"/>
                <w:noProof/>
              </w:rPr>
              <w:t>7.</w:t>
            </w:r>
            <w:r w:rsidR="0075513C">
              <w:rPr>
                <w:noProof/>
                <w:lang w:eastAsia="nl-NL"/>
              </w:rPr>
              <w:tab/>
            </w:r>
            <w:r w:rsidR="0075513C" w:rsidRPr="007A66A9">
              <w:rPr>
                <w:rStyle w:val="Hyperlink"/>
                <w:noProof/>
              </w:rPr>
              <w:t>BRONVERMELDING</w:t>
            </w:r>
            <w:r w:rsidR="0075513C">
              <w:rPr>
                <w:noProof/>
                <w:webHidden/>
              </w:rPr>
              <w:tab/>
            </w:r>
            <w:r w:rsidR="0075513C">
              <w:rPr>
                <w:noProof/>
                <w:webHidden/>
              </w:rPr>
              <w:fldChar w:fldCharType="begin"/>
            </w:r>
            <w:r w:rsidR="0075513C">
              <w:rPr>
                <w:noProof/>
                <w:webHidden/>
              </w:rPr>
              <w:instrText xml:space="preserve"> PAGEREF _Toc8318914 \h </w:instrText>
            </w:r>
            <w:r w:rsidR="0075513C">
              <w:rPr>
                <w:noProof/>
                <w:webHidden/>
              </w:rPr>
            </w:r>
            <w:r w:rsidR="0075513C">
              <w:rPr>
                <w:noProof/>
                <w:webHidden/>
              </w:rPr>
              <w:fldChar w:fldCharType="separate"/>
            </w:r>
            <w:r w:rsidR="001B171A">
              <w:rPr>
                <w:noProof/>
                <w:webHidden/>
              </w:rPr>
              <w:t>11</w:t>
            </w:r>
            <w:r w:rsidR="0075513C">
              <w:rPr>
                <w:noProof/>
                <w:webHidden/>
              </w:rPr>
              <w:fldChar w:fldCharType="end"/>
            </w:r>
          </w:hyperlink>
        </w:p>
        <w:p w14:paraId="72951442" w14:textId="7403C540" w:rsidR="00691910" w:rsidRPr="001A786E" w:rsidRDefault="00D2525D">
          <w:r w:rsidRPr="001A6151">
            <w:rPr>
              <w:b/>
              <w:bCs/>
            </w:rPr>
            <w:fldChar w:fldCharType="end"/>
          </w:r>
        </w:p>
      </w:sdtContent>
    </w:sdt>
    <w:p w14:paraId="7275A61F" w14:textId="77777777" w:rsidR="00AF0C05" w:rsidRDefault="00AF0C05">
      <w:pPr>
        <w:rPr>
          <w:rFonts w:asciiTheme="majorHAnsi" w:eastAsiaTheme="majorEastAsia" w:hAnsiTheme="majorHAnsi" w:cstheme="majorBidi"/>
          <w:b/>
          <w:bCs/>
          <w:color w:val="FFFFFF" w:themeColor="background1"/>
          <w:sz w:val="28"/>
          <w:szCs w:val="28"/>
        </w:rPr>
      </w:pPr>
      <w:r>
        <w:rPr>
          <w:caps/>
          <w:sz w:val="28"/>
          <w:szCs w:val="28"/>
        </w:rPr>
        <w:br w:type="page"/>
      </w:r>
    </w:p>
    <w:p w14:paraId="5C370F14" w14:textId="6CDBD497" w:rsidR="00C161D6" w:rsidRPr="006A52E8" w:rsidRDefault="008545F6" w:rsidP="006A52E8">
      <w:pPr>
        <w:pStyle w:val="Kop1"/>
      </w:pPr>
      <w:bookmarkStart w:id="4" w:name="_Toc8318886"/>
      <w:r w:rsidRPr="006A52E8">
        <w:rPr>
          <w:caps w:val="0"/>
        </w:rPr>
        <w:lastRenderedPageBreak/>
        <w:t>INLEIDING</w:t>
      </w:r>
      <w:bookmarkEnd w:id="4"/>
    </w:p>
    <w:p w14:paraId="2D4486D9" w14:textId="0E77FC19" w:rsidR="00EF4D01" w:rsidRDefault="00684439" w:rsidP="000501B6">
      <w:pPr>
        <w:keepNext/>
      </w:pPr>
      <w:r>
        <w:t xml:space="preserve">Dit document is een aanvulling op het Functioneel Ontwerp. Het Functioneel Ontwerp kan worden gevonden in de bijlage onder de naam </w:t>
      </w:r>
      <w:r w:rsidRPr="00EF520D">
        <w:t xml:space="preserve">Functioneel Ontwerp </w:t>
      </w:r>
      <w:proofErr w:type="spellStart"/>
      <w:r w:rsidRPr="00EF520D">
        <w:t>Frogger</w:t>
      </w:r>
      <w:proofErr w:type="spellEnd"/>
      <w:r w:rsidR="00EF520D" w:rsidRPr="00EF520D">
        <w:t xml:space="preserve"> versie 2.0</w:t>
      </w:r>
      <w:r w:rsidRPr="00EF520D">
        <w:t>.pdf.</w:t>
      </w:r>
      <w:r>
        <w:t xml:space="preserve"> In dit document gaan we dieper in op het technische gedeelte van het ontwerp</w:t>
      </w:r>
      <w:r w:rsidR="0051625F">
        <w:t>.</w:t>
      </w:r>
      <w:r>
        <w:t xml:space="preserve"> We gaan hier nadenken over onder ander</w:t>
      </w:r>
      <w:r w:rsidR="00EF4D01">
        <w:t>e de</w:t>
      </w:r>
      <w:r>
        <w:t xml:space="preserve"> klassen en de aanpak.</w:t>
      </w:r>
      <w:r w:rsidR="00EF4D01">
        <w:t xml:space="preserve"> Als basis voor de Technisch Ontwerp verwijzen we naar het Functioneel Ontwerp</w:t>
      </w:r>
      <w:r w:rsidR="00391845">
        <w:t>, het Technisch Ontwerp is een uitbreiding hierop</w:t>
      </w:r>
      <w:r w:rsidR="00EF4D01">
        <w:t>. Begrippen in het Technisch Ontwerp worden uitgelegd in het Functioneel Ontwerp.</w:t>
      </w:r>
      <w:r w:rsidR="00CD65FA">
        <w:t xml:space="preserve"> </w:t>
      </w:r>
    </w:p>
    <w:p w14:paraId="523CD510" w14:textId="77777777" w:rsidR="00EF4D01" w:rsidRDefault="00CD65FA" w:rsidP="000501B6">
      <w:pPr>
        <w:keepNext/>
      </w:pPr>
      <w:r>
        <w:t>Als kernvraag wil</w:t>
      </w:r>
      <w:r w:rsidR="00081B43">
        <w:t>len</w:t>
      </w:r>
      <w:r>
        <w:t xml:space="preserve"> </w:t>
      </w:r>
      <w:r w:rsidR="00081B43">
        <w:t>we</w:t>
      </w:r>
      <w:r>
        <w:t xml:space="preserve"> neerzetten</w:t>
      </w:r>
      <w:r w:rsidR="00081B43">
        <w:t>;</w:t>
      </w:r>
      <w:r>
        <w:t xml:space="preserve"> hoe </w:t>
      </w:r>
      <w:r w:rsidR="00081B43">
        <w:t>gaan we de game Frogger opzetten en welke klassen en variabelen hebben we nodig om tot een werkende game te komen</w:t>
      </w:r>
      <w:r>
        <w:t>?</w:t>
      </w:r>
      <w:r w:rsidR="0051625F">
        <w:t xml:space="preserve"> </w:t>
      </w:r>
    </w:p>
    <w:p w14:paraId="7F516386" w14:textId="38F60C26" w:rsidR="0061279F" w:rsidRDefault="00081B43" w:rsidP="000501B6">
      <w:pPr>
        <w:keepNext/>
      </w:pPr>
      <w:r>
        <w:t xml:space="preserve">Hierna zal het </w:t>
      </w:r>
      <w:r w:rsidR="008545F6">
        <w:t>Technisch ontwerp</w:t>
      </w:r>
      <w:r w:rsidR="0051625F">
        <w:t xml:space="preserve"> in een paar grove pennenstreken worden beschreven in </w:t>
      </w:r>
      <w:r w:rsidR="008F0E61">
        <w:t>deze inlei</w:t>
      </w:r>
      <w:r w:rsidR="00CD65FA">
        <w:t>di</w:t>
      </w:r>
      <w:r w:rsidR="008F0E61">
        <w:t>ng</w:t>
      </w:r>
      <w:r w:rsidR="0051625F">
        <w:t>.</w:t>
      </w:r>
    </w:p>
    <w:p w14:paraId="706400F1" w14:textId="77777777" w:rsidR="000501B6" w:rsidRDefault="0061279F" w:rsidP="000501B6">
      <w:pPr>
        <w:keepNext/>
      </w:pPr>
      <w:r>
        <w:t>De kern van de hoofdstukken is voor het overzicht puntsgewijs beschreven:</w:t>
      </w:r>
      <w:r w:rsidR="003F6CC2">
        <w:t xml:space="preserve"> </w:t>
      </w:r>
    </w:p>
    <w:p w14:paraId="478501BB" w14:textId="0FE4F1D0" w:rsidR="003F6CC2" w:rsidRPr="00573DBB" w:rsidRDefault="0061279F" w:rsidP="008F0D6E">
      <w:pPr>
        <w:pStyle w:val="Lijstalinea"/>
        <w:keepNext/>
        <w:numPr>
          <w:ilvl w:val="0"/>
          <w:numId w:val="4"/>
        </w:numPr>
        <w:rPr>
          <w:b/>
          <w:i/>
        </w:rPr>
      </w:pPr>
      <w:r w:rsidRPr="00573DBB">
        <w:rPr>
          <w:i/>
        </w:rPr>
        <w:t xml:space="preserve">In </w:t>
      </w:r>
      <w:r w:rsidR="003F6CC2" w:rsidRPr="00573DBB">
        <w:rPr>
          <w:i/>
        </w:rPr>
        <w:t xml:space="preserve">Hoofdstuk 3 </w:t>
      </w:r>
      <w:r w:rsidR="00744B0F">
        <w:t>gaat over de aanpak en de uitgangspunten waarvandaan we werken</w:t>
      </w:r>
      <w:r w:rsidRPr="00573DBB">
        <w:rPr>
          <w:i/>
        </w:rPr>
        <w:t>;</w:t>
      </w:r>
    </w:p>
    <w:p w14:paraId="54A0373A" w14:textId="73A1248C" w:rsidR="003F6CC2" w:rsidRPr="00573DBB" w:rsidRDefault="0061279F" w:rsidP="008F0D6E">
      <w:pPr>
        <w:pStyle w:val="Lijstalinea"/>
        <w:keepNext/>
        <w:numPr>
          <w:ilvl w:val="0"/>
          <w:numId w:val="4"/>
        </w:numPr>
        <w:rPr>
          <w:b/>
          <w:i/>
        </w:rPr>
      </w:pPr>
      <w:r w:rsidRPr="00573DBB">
        <w:rPr>
          <w:i/>
        </w:rPr>
        <w:t xml:space="preserve">In </w:t>
      </w:r>
      <w:r w:rsidR="003F6CC2" w:rsidRPr="00573DBB">
        <w:rPr>
          <w:i/>
        </w:rPr>
        <w:t xml:space="preserve">Hoofdstuk 4 </w:t>
      </w:r>
      <w:r w:rsidR="00AB29CD">
        <w:t xml:space="preserve">is </w:t>
      </w:r>
      <w:r w:rsidR="00744B0F">
        <w:t>de klassenbeschrijving, deze is zo veel mogelijk up to date maar kan afwijken</w:t>
      </w:r>
      <w:r w:rsidRPr="00573DBB">
        <w:rPr>
          <w:i/>
        </w:rPr>
        <w:t>;</w:t>
      </w:r>
    </w:p>
    <w:p w14:paraId="2173932D" w14:textId="1F5823D6" w:rsidR="0061279F" w:rsidRPr="00573DBB" w:rsidRDefault="0061279F" w:rsidP="008F0D6E">
      <w:pPr>
        <w:pStyle w:val="Lijstalinea"/>
        <w:keepNext/>
        <w:numPr>
          <w:ilvl w:val="0"/>
          <w:numId w:val="4"/>
        </w:numPr>
        <w:rPr>
          <w:b/>
          <w:i/>
        </w:rPr>
      </w:pPr>
      <w:r w:rsidRPr="00573DBB">
        <w:rPr>
          <w:i/>
        </w:rPr>
        <w:t xml:space="preserve">In Hoofdstuk 5 </w:t>
      </w:r>
      <w:r w:rsidR="00744B0F">
        <w:t>is het klassendiagram zelf</w:t>
      </w:r>
      <w:r w:rsidR="008F31CA" w:rsidRPr="00573DBB">
        <w:rPr>
          <w:i/>
        </w:rPr>
        <w:t>;</w:t>
      </w:r>
    </w:p>
    <w:p w14:paraId="244E4757" w14:textId="3471FA9A" w:rsidR="001A786E" w:rsidRPr="00594568" w:rsidRDefault="0061279F" w:rsidP="00594568">
      <w:pPr>
        <w:keepNext/>
      </w:pPr>
      <w:r>
        <w:t xml:space="preserve">Uiteraard zijn hiervoor de Inleiding en </w:t>
      </w:r>
      <w:r w:rsidR="00192840">
        <w:t>hier</w:t>
      </w:r>
      <w:r w:rsidR="00C8567F">
        <w:t>na</w:t>
      </w:r>
      <w:r>
        <w:t xml:space="preserve"> de Conclusie beschreven.</w:t>
      </w:r>
      <w:r w:rsidR="001A786E">
        <w:rPr>
          <w:caps/>
          <w:sz w:val="28"/>
          <w:szCs w:val="28"/>
        </w:rPr>
        <w:br w:type="page"/>
      </w:r>
    </w:p>
    <w:p w14:paraId="4FDEDA16" w14:textId="18DB6600" w:rsidR="00573DBB" w:rsidRPr="002470C5" w:rsidRDefault="008545F6" w:rsidP="00573DBB">
      <w:pPr>
        <w:pStyle w:val="Kop1"/>
      </w:pPr>
      <w:bookmarkStart w:id="5" w:name="_Toc8318887"/>
      <w:r>
        <w:rPr>
          <w:caps w:val="0"/>
        </w:rPr>
        <w:lastRenderedPageBreak/>
        <w:t>AANPAK EN UITGANGSPUNTEN</w:t>
      </w:r>
      <w:bookmarkEnd w:id="5"/>
    </w:p>
    <w:p w14:paraId="7C8D0EA2" w14:textId="64CBE91E" w:rsidR="002470C5" w:rsidRDefault="008545F6" w:rsidP="002470C5">
      <w:pPr>
        <w:pStyle w:val="Kop2"/>
      </w:pPr>
      <w:bookmarkStart w:id="6" w:name="_Toc8318888"/>
      <w:r>
        <w:t>AANPAK</w:t>
      </w:r>
      <w:bookmarkEnd w:id="6"/>
    </w:p>
    <w:p w14:paraId="2DA10839" w14:textId="17443B1D" w:rsidR="008A2FBD" w:rsidRDefault="008A2FBD" w:rsidP="002470C5">
      <w:pPr>
        <w:keepNext/>
      </w:pPr>
      <w:r>
        <w:t>Omdat het maken van een game een proces is z</w:t>
      </w:r>
      <w:r w:rsidR="00D101A2">
        <w:t>al</w:t>
      </w:r>
      <w:r>
        <w:t xml:space="preserve"> niet alles wat in de loop van het maken van de game bedacht wordt</w:t>
      </w:r>
      <w:r w:rsidR="00D101A2">
        <w:t>,</w:t>
      </w:r>
      <w:r>
        <w:t xml:space="preserve"> hierin beschrijven. Dit dient dus vooral als startup van het programmeren, hierdoor kan het zijn dat bepaalde classes ontbreken.</w:t>
      </w:r>
      <w:r w:rsidR="009C18F3">
        <w:t xml:space="preserve"> </w:t>
      </w:r>
      <w:r w:rsidR="0057480F">
        <w:t>In hoofdstuk 4 wordt nader omschreven welke herzieningen we hebben gedaan.</w:t>
      </w:r>
    </w:p>
    <w:p w14:paraId="4FB833A6" w14:textId="77777777" w:rsidR="009C18F3" w:rsidRDefault="009C18F3" w:rsidP="002579EB">
      <w:pPr>
        <w:keepNext/>
      </w:pPr>
    </w:p>
    <w:p w14:paraId="0DA2C4B1" w14:textId="26DBEE6D" w:rsidR="002579EB" w:rsidRPr="002579EB" w:rsidRDefault="00EF4D01" w:rsidP="009C18F3">
      <w:pPr>
        <w:pStyle w:val="Kop3"/>
      </w:pPr>
      <w:bookmarkStart w:id="7" w:name="_Toc8318889"/>
      <w:r>
        <w:rPr>
          <w:caps w:val="0"/>
        </w:rPr>
        <w:t xml:space="preserve">3.1.1 </w:t>
      </w:r>
      <w:r w:rsidRPr="002579EB">
        <w:rPr>
          <w:caps w:val="0"/>
        </w:rPr>
        <w:t>KLASSENDIAGRAM</w:t>
      </w:r>
      <w:bookmarkEnd w:id="7"/>
    </w:p>
    <w:p w14:paraId="4902F77A" w14:textId="23C26ED6" w:rsidR="008A2FBD" w:rsidRDefault="009C18F3" w:rsidP="002470C5">
      <w:pPr>
        <w:keepNext/>
      </w:pPr>
      <w:r>
        <w:t>E</w:t>
      </w:r>
      <w:r w:rsidR="002579EB">
        <w:t xml:space="preserve">erst </w:t>
      </w:r>
      <w:r>
        <w:t xml:space="preserve">wordt er </w:t>
      </w:r>
      <w:r w:rsidR="002579EB">
        <w:t xml:space="preserve">een klassendiagram </w:t>
      </w:r>
      <w:r>
        <w:t>ge</w:t>
      </w:r>
      <w:r w:rsidR="002579EB">
        <w:t>ma</w:t>
      </w:r>
      <w:r>
        <w:t>a</w:t>
      </w:r>
      <w:r w:rsidR="002579EB">
        <w:t>k</w:t>
      </w:r>
      <w:r>
        <w:t>t</w:t>
      </w:r>
      <w:r w:rsidR="002579EB">
        <w:t xml:space="preserve"> voor een goed totaaloverzicht. Hierin komen de </w:t>
      </w:r>
      <w:r>
        <w:t>associaties</w:t>
      </w:r>
      <w:r w:rsidR="00D101A2">
        <w:t xml:space="preserve"> en de interfaces en</w:t>
      </w:r>
      <w:r>
        <w:t xml:space="preserve"> klassen met </w:t>
      </w:r>
      <w:r w:rsidR="00D101A2">
        <w:t>hun</w:t>
      </w:r>
      <w:r>
        <w:t xml:space="preserve"> methoden</w:t>
      </w:r>
      <w:r w:rsidR="00D101A2">
        <w:t xml:space="preserve"> en variabelen</w:t>
      </w:r>
      <w:r>
        <w:t xml:space="preserve"> in voor. Aan de hand van deze opzet wordt de applicatie opgebouwd.</w:t>
      </w:r>
    </w:p>
    <w:p w14:paraId="32F8CB7A" w14:textId="77777777" w:rsidR="002579EB" w:rsidRDefault="002579EB" w:rsidP="002470C5">
      <w:pPr>
        <w:keepNext/>
      </w:pPr>
    </w:p>
    <w:p w14:paraId="7A99A91B" w14:textId="7FE3D413" w:rsidR="008A2FBD" w:rsidRDefault="00EF4D01" w:rsidP="009C18F3">
      <w:pPr>
        <w:pStyle w:val="Kop3"/>
      </w:pPr>
      <w:bookmarkStart w:id="8" w:name="_Toc8318890"/>
      <w:r>
        <w:rPr>
          <w:caps w:val="0"/>
        </w:rPr>
        <w:t>3.1.2 HIGHSCORE (NICE TO HAVE)</w:t>
      </w:r>
      <w:bookmarkEnd w:id="8"/>
    </w:p>
    <w:p w14:paraId="537520CB" w14:textId="5BD88B00" w:rsidR="008A2FBD" w:rsidRDefault="008A2FBD" w:rsidP="002470C5">
      <w:pPr>
        <w:keepNext/>
      </w:pPr>
      <w:r>
        <w:t xml:space="preserve">De score zullen we opslaan in een .txt bestand welke door de game ingelezen zal worden aan het begin van het spel. </w:t>
      </w:r>
      <w:r w:rsidR="00203D76">
        <w:t xml:space="preserve">De methode </w:t>
      </w:r>
      <w:r w:rsidR="00203D76">
        <w:rPr>
          <w:rFonts w:ascii="Helvetica" w:hAnsi="Helvetica" w:cs="Helvetica"/>
          <w:sz w:val="17"/>
          <w:szCs w:val="17"/>
        </w:rPr>
        <w:t xml:space="preserve">GetHighScores() zal zorg dragen voor het laden hiervan en SetHighScores(sting) voor het opslaan </w:t>
      </w:r>
    </w:p>
    <w:p w14:paraId="4883DC93" w14:textId="77777777" w:rsidR="008A2FBD" w:rsidRDefault="008A2FBD" w:rsidP="002470C5">
      <w:pPr>
        <w:keepNext/>
      </w:pPr>
    </w:p>
    <w:p w14:paraId="38C898E1" w14:textId="4E2CB65A" w:rsidR="008A2FBD" w:rsidRDefault="00EF4D01" w:rsidP="009C18F3">
      <w:pPr>
        <w:pStyle w:val="Kop3"/>
      </w:pPr>
      <w:bookmarkStart w:id="9" w:name="_Toc8318891"/>
      <w:r>
        <w:rPr>
          <w:caps w:val="0"/>
        </w:rPr>
        <w:t>3.1.3 HOOFDMENU</w:t>
      </w:r>
      <w:bookmarkEnd w:id="9"/>
    </w:p>
    <w:p w14:paraId="2C96447B" w14:textId="4FBC1EDF" w:rsidR="008A2FBD" w:rsidRDefault="009C18F3" w:rsidP="002470C5">
      <w:pPr>
        <w:keepNext/>
      </w:pPr>
      <w:r>
        <w:t>Er is</w:t>
      </w:r>
      <w:r w:rsidR="008A2FBD">
        <w:t xml:space="preserve"> bewust gekozen voor een simpel start menu met alleen de keuze Start en</w:t>
      </w:r>
      <w:r w:rsidR="00203D76">
        <w:t xml:space="preserve"> </w:t>
      </w:r>
      <w:r w:rsidR="008A2FBD">
        <w:t>Afsluiten.</w:t>
      </w:r>
      <w:r>
        <w:t xml:space="preserve"> Een extra uitbreiding zou kunnen naar gelang de einddatum nog niet in zicht is en de game naar behoren werkt. Er kunnen knoppen toe worden gevoegd om de </w:t>
      </w:r>
      <w:proofErr w:type="spellStart"/>
      <w:r>
        <w:t>Higscore</w:t>
      </w:r>
      <w:proofErr w:type="spellEnd"/>
      <w:r>
        <w:t xml:space="preserve"> in te zien en de mogelijkheid te geven om een naam in te geven.</w:t>
      </w:r>
    </w:p>
    <w:p w14:paraId="7E05868B" w14:textId="35077CDB" w:rsidR="00203D76" w:rsidRDefault="00203D76" w:rsidP="002470C5">
      <w:pPr>
        <w:keepNext/>
      </w:pPr>
    </w:p>
    <w:p w14:paraId="7B4DA8DC" w14:textId="69EAE5C3" w:rsidR="00203D76" w:rsidRDefault="00EF4D01" w:rsidP="009C18F3">
      <w:pPr>
        <w:pStyle w:val="Kop3"/>
      </w:pPr>
      <w:bookmarkStart w:id="10" w:name="_Toc8318892"/>
      <w:r>
        <w:rPr>
          <w:caps w:val="0"/>
        </w:rPr>
        <w:t>3.1.4 GAMEOBJECTEN</w:t>
      </w:r>
      <w:bookmarkEnd w:id="10"/>
    </w:p>
    <w:p w14:paraId="6117F8FC" w14:textId="11DB3A9F" w:rsidR="00203D76" w:rsidRDefault="00203D76" w:rsidP="002470C5">
      <w:pPr>
        <w:keepNext/>
      </w:pPr>
      <w:r>
        <w:t xml:space="preserve">Elk game onderdeel is van het type </w:t>
      </w:r>
      <w:proofErr w:type="spellStart"/>
      <w:r>
        <w:t>SpriteObject</w:t>
      </w:r>
      <w:proofErr w:type="spellEnd"/>
      <w:r w:rsidR="009C18F3">
        <w:t xml:space="preserve"> (zie het </w:t>
      </w:r>
      <w:proofErr w:type="spellStart"/>
      <w:r w:rsidR="009C18F3">
        <w:t>Klassediagram</w:t>
      </w:r>
      <w:proofErr w:type="spellEnd"/>
      <w:r w:rsidR="009C18F3">
        <w:t xml:space="preserve"> in </w:t>
      </w:r>
      <w:r w:rsidR="009C18F3" w:rsidRPr="00837187">
        <w:t>Figuur</w:t>
      </w:r>
      <w:r w:rsidR="00837187">
        <w:t xml:space="preserve"> 1</w:t>
      </w:r>
      <w:r w:rsidR="009C18F3">
        <w:t>)</w:t>
      </w:r>
      <w:r>
        <w:t xml:space="preserve"> en heeft door middel van overerving eigen eigenschappen. Zo is per object bijvoorbeeld een eigen snelheid of path te maken die het object zal afleggen</w:t>
      </w:r>
      <w:r w:rsidR="009C18F3">
        <w:t>.</w:t>
      </w:r>
    </w:p>
    <w:p w14:paraId="0C495728" w14:textId="74A1467C" w:rsidR="00203D76" w:rsidRDefault="00203D76" w:rsidP="002470C5">
      <w:pPr>
        <w:keepNext/>
      </w:pPr>
    </w:p>
    <w:p w14:paraId="20483E68" w14:textId="1E740028" w:rsidR="00203D76" w:rsidRDefault="00EF4D01" w:rsidP="009C18F3">
      <w:pPr>
        <w:pStyle w:val="Kop3"/>
      </w:pPr>
      <w:bookmarkStart w:id="11" w:name="_Toc8318893"/>
      <w:r>
        <w:rPr>
          <w:caps w:val="0"/>
        </w:rPr>
        <w:t>3.1.5 SECTIES (WEG/RIVIER/BAL)</w:t>
      </w:r>
      <w:bookmarkEnd w:id="11"/>
    </w:p>
    <w:p w14:paraId="3CC9F79E" w14:textId="50526B5F" w:rsidR="00203D76" w:rsidRDefault="00203D76" w:rsidP="002470C5">
      <w:pPr>
        <w:keepNext/>
      </w:pPr>
      <w:r>
        <w:t xml:space="preserve">Elke sectie van het spel heeft zijn eigen instellingen, zoals de positie/limieten en breedte hiervan. Een </w:t>
      </w:r>
      <w:proofErr w:type="spellStart"/>
      <w:r>
        <w:t>spawner</w:t>
      </w:r>
      <w:proofErr w:type="spellEnd"/>
      <w:r>
        <w:t xml:space="preserve"> </w:t>
      </w:r>
      <w:r w:rsidR="009C18F3">
        <w:t xml:space="preserve"> (zie het </w:t>
      </w:r>
      <w:proofErr w:type="spellStart"/>
      <w:r w:rsidR="009C18F3">
        <w:t>Klassediagram</w:t>
      </w:r>
      <w:proofErr w:type="spellEnd"/>
      <w:r w:rsidR="009C18F3">
        <w:t xml:space="preserve"> in </w:t>
      </w:r>
      <w:r w:rsidR="009C18F3" w:rsidRPr="00837187">
        <w:t>Figuur</w:t>
      </w:r>
      <w:r w:rsidR="00837187">
        <w:t xml:space="preserve"> 1</w:t>
      </w:r>
      <w:r w:rsidR="009C18F3">
        <w:t xml:space="preserve">) </w:t>
      </w:r>
      <w:r>
        <w:t>zal hier dan de juiste objecten in aanmaken</w:t>
      </w:r>
      <w:r w:rsidR="009C18F3">
        <w:t>.</w:t>
      </w:r>
    </w:p>
    <w:p w14:paraId="08538E6B" w14:textId="77777777" w:rsidR="006A296E" w:rsidRDefault="006A296E" w:rsidP="002470C5">
      <w:pPr>
        <w:keepNext/>
      </w:pPr>
    </w:p>
    <w:p w14:paraId="3E197364" w14:textId="7FD7BFC8" w:rsidR="00A9648E" w:rsidRDefault="008545F6" w:rsidP="00A9648E">
      <w:pPr>
        <w:pStyle w:val="Kop2"/>
      </w:pPr>
      <w:bookmarkStart w:id="12" w:name="_Toc8318894"/>
      <w:r>
        <w:t>UITGANGSPUNTEN</w:t>
      </w:r>
      <w:bookmarkEnd w:id="12"/>
    </w:p>
    <w:p w14:paraId="038166A0" w14:textId="011014E5" w:rsidR="00985674" w:rsidRDefault="008A2FBD" w:rsidP="008A2FBD">
      <w:pPr>
        <w:keepNext/>
      </w:pPr>
      <w:r>
        <w:t>Niet alles wat in het functioneel ontwerp</w:t>
      </w:r>
      <w:r w:rsidR="006A296E">
        <w:t xml:space="preserve"> is</w:t>
      </w:r>
      <w:r>
        <w:t xml:space="preserve"> bedacht z</w:t>
      </w:r>
      <w:r w:rsidR="006A296E">
        <w:t>al</w:t>
      </w:r>
      <w:r>
        <w:t xml:space="preserve"> </w:t>
      </w:r>
      <w:r w:rsidR="006A296E">
        <w:t>t</w:t>
      </w:r>
      <w:r>
        <w:t>e</w:t>
      </w:r>
      <w:r w:rsidR="006A296E">
        <w:t>n</w:t>
      </w:r>
      <w:r>
        <w:t xml:space="preserve"> uitvoer </w:t>
      </w:r>
      <w:r w:rsidR="006A296E">
        <w:t>worden gebracht</w:t>
      </w:r>
      <w:r>
        <w:t>, dit vooral i</w:t>
      </w:r>
      <w:r w:rsidR="006A296E">
        <w:t>n verband met de</w:t>
      </w:r>
      <w:r>
        <w:t xml:space="preserve"> tijd en geen </w:t>
      </w:r>
      <w:r w:rsidR="004F0932">
        <w:t xml:space="preserve">te behalen </w:t>
      </w:r>
      <w:r>
        <w:t xml:space="preserve">punten hiervoor volgens </w:t>
      </w:r>
      <w:r w:rsidR="006A296E">
        <w:t>het beoordelingsformulier</w:t>
      </w:r>
      <w:r>
        <w:t xml:space="preserve">. Dit is dan wel aangegeven in </w:t>
      </w:r>
      <w:r w:rsidR="006A296E">
        <w:t>het</w:t>
      </w:r>
      <w:r>
        <w:t xml:space="preserve"> </w:t>
      </w:r>
      <w:r w:rsidR="00407E71">
        <w:t>o</w:t>
      </w:r>
      <w:r>
        <w:t xml:space="preserve">ntwerp als een </w:t>
      </w:r>
      <w:proofErr w:type="spellStart"/>
      <w:r>
        <w:t>nice</w:t>
      </w:r>
      <w:proofErr w:type="spellEnd"/>
      <w:r w:rsidR="004F0932">
        <w:t>-</w:t>
      </w:r>
      <w:proofErr w:type="spellStart"/>
      <w:r>
        <w:t>to</w:t>
      </w:r>
      <w:proofErr w:type="spellEnd"/>
      <w:r w:rsidR="004F0932">
        <w:t>-</w:t>
      </w:r>
      <w:r>
        <w:t>have</w:t>
      </w:r>
      <w:r w:rsidR="006A296E">
        <w:t xml:space="preserve"> of als extra werk</w:t>
      </w:r>
      <w:r>
        <w:t>. Een voorbeeld hiervan is highscore maar bijvoorbeeld ook sound effecten en achtergrond muziek</w:t>
      </w:r>
      <w:r w:rsidR="006A296E">
        <w:t xml:space="preserve"> wordt gezien als extra werk</w:t>
      </w:r>
      <w:r>
        <w:t>.</w:t>
      </w:r>
    </w:p>
    <w:p w14:paraId="238563FD" w14:textId="77777777" w:rsidR="0057480F" w:rsidRDefault="0057480F">
      <w:pPr>
        <w:rPr>
          <w:caps/>
        </w:rPr>
      </w:pPr>
      <w:r>
        <w:rPr>
          <w:caps/>
        </w:rPr>
        <w:br w:type="page"/>
      </w:r>
    </w:p>
    <w:p w14:paraId="4F59A41F" w14:textId="27DD3669" w:rsidR="0057480F" w:rsidRDefault="0057480F" w:rsidP="0057480F">
      <w:pPr>
        <w:pStyle w:val="Kop1"/>
      </w:pPr>
      <w:r>
        <w:rPr>
          <w:caps w:val="0"/>
        </w:rPr>
        <w:lastRenderedPageBreak/>
        <w:t>HERZIENING TIJDENS PROCES</w:t>
      </w:r>
    </w:p>
    <w:p w14:paraId="5043FC04" w14:textId="42C7D399" w:rsidR="006A296E" w:rsidRDefault="0057480F" w:rsidP="0057480F">
      <w:pPr>
        <w:rPr>
          <w:rFonts w:eastAsiaTheme="majorEastAsia"/>
        </w:rPr>
      </w:pPr>
      <w:r>
        <w:rPr>
          <w:rFonts w:eastAsiaTheme="majorEastAsia"/>
        </w:rPr>
        <w:t>Gaandeweg het proces zijn er een aantal zaken gewijzigd. Per paragraaf zullen deze wijzigingen worden behandeld. Deze wijzigingen zijn geweest omdat het toch beter kon dan aanvankelijk werd gedacht.</w:t>
      </w:r>
    </w:p>
    <w:p w14:paraId="7B436581" w14:textId="553CE26A" w:rsidR="0057480F" w:rsidRPr="00790CD3" w:rsidRDefault="0057480F" w:rsidP="0057480F">
      <w:pPr>
        <w:pStyle w:val="Kop2"/>
      </w:pPr>
      <w:r>
        <w:t>TREESIZE ENUM</w:t>
      </w:r>
    </w:p>
    <w:p w14:paraId="070D7EFC" w14:textId="1AAE4A36" w:rsidR="0057480F" w:rsidRDefault="0057480F" w:rsidP="0057480F">
      <w:pPr>
        <w:rPr>
          <w:rFonts w:eastAsiaTheme="majorEastAsia"/>
        </w:rPr>
      </w:pPr>
      <w:r>
        <w:rPr>
          <w:rFonts w:eastAsiaTheme="majorEastAsia"/>
        </w:rPr>
        <w:t xml:space="preserve">Toen de </w:t>
      </w:r>
      <w:proofErr w:type="spellStart"/>
      <w:r>
        <w:rPr>
          <w:rFonts w:eastAsiaTheme="majorEastAsia"/>
        </w:rPr>
        <w:t>WaterSection</w:t>
      </w:r>
      <w:proofErr w:type="spellEnd"/>
      <w:r>
        <w:rPr>
          <w:rFonts w:eastAsiaTheme="majorEastAsia"/>
        </w:rPr>
        <w:t xml:space="preserve"> gemaakt moe</w:t>
      </w:r>
      <w:r w:rsidR="009A5211">
        <w:rPr>
          <w:rFonts w:eastAsiaTheme="majorEastAsia"/>
        </w:rPr>
        <w:t>s</w:t>
      </w:r>
      <w:r>
        <w:rPr>
          <w:rFonts w:eastAsiaTheme="majorEastAsia"/>
        </w:rPr>
        <w:t xml:space="preserve">t worden met daarop de boomstammen, is besloten dat het beter is om de boomstammen, aangezien ze verschillende groottes hebben, te </w:t>
      </w:r>
      <w:proofErr w:type="spellStart"/>
      <w:r>
        <w:rPr>
          <w:rFonts w:eastAsiaTheme="majorEastAsia"/>
        </w:rPr>
        <w:t>spawnen</w:t>
      </w:r>
      <w:proofErr w:type="spellEnd"/>
      <w:r>
        <w:rPr>
          <w:rFonts w:eastAsiaTheme="majorEastAsia"/>
        </w:rPr>
        <w:t xml:space="preserve">, en daar een grootte op te geven. In deze </w:t>
      </w:r>
      <w:proofErr w:type="spellStart"/>
      <w:r>
        <w:rPr>
          <w:rFonts w:eastAsiaTheme="majorEastAsia"/>
        </w:rPr>
        <w:t>Enumklasse</w:t>
      </w:r>
      <w:proofErr w:type="spellEnd"/>
      <w:r>
        <w:rPr>
          <w:rFonts w:eastAsiaTheme="majorEastAsia"/>
        </w:rPr>
        <w:t xml:space="preserve"> wordt dan ook de grootte van de boomstam vertaald naar een daadwerkelijke file.</w:t>
      </w:r>
    </w:p>
    <w:p w14:paraId="116427A4" w14:textId="2210B196" w:rsidR="0057480F" w:rsidRPr="00790CD3" w:rsidRDefault="0057480F" w:rsidP="0057480F">
      <w:pPr>
        <w:pStyle w:val="Kop2"/>
      </w:pPr>
      <w:r>
        <w:t>ROADOBJECTS/RIVEROBJECTS</w:t>
      </w:r>
    </w:p>
    <w:p w14:paraId="4DAFF226" w14:textId="16CEE830" w:rsidR="0057480F" w:rsidRDefault="0057480F" w:rsidP="0057480F">
      <w:pPr>
        <w:rPr>
          <w:rFonts w:eastAsiaTheme="majorEastAsia"/>
        </w:rPr>
      </w:pPr>
      <w:r>
        <w:rPr>
          <w:rFonts w:eastAsiaTheme="majorEastAsia"/>
        </w:rPr>
        <w:t xml:space="preserve">Om duidelijk onderscheid te maken tussen de </w:t>
      </w:r>
      <w:proofErr w:type="spellStart"/>
      <w:r>
        <w:rPr>
          <w:rFonts w:eastAsiaTheme="majorEastAsia"/>
        </w:rPr>
        <w:t>roadobjects</w:t>
      </w:r>
      <w:proofErr w:type="spellEnd"/>
      <w:r>
        <w:rPr>
          <w:rFonts w:eastAsiaTheme="majorEastAsia"/>
        </w:rPr>
        <w:t xml:space="preserve"> en de </w:t>
      </w:r>
      <w:proofErr w:type="spellStart"/>
      <w:r>
        <w:rPr>
          <w:rFonts w:eastAsiaTheme="majorEastAsia"/>
        </w:rPr>
        <w:t>riverobjects</w:t>
      </w:r>
      <w:proofErr w:type="spellEnd"/>
      <w:r>
        <w:rPr>
          <w:rFonts w:eastAsiaTheme="majorEastAsia"/>
        </w:rPr>
        <w:t xml:space="preserve"> zijn deze 2 klassen er later bij gemaakt. </w:t>
      </w:r>
      <w:r w:rsidR="00891097">
        <w:rPr>
          <w:rFonts w:eastAsiaTheme="majorEastAsia"/>
        </w:rPr>
        <w:t xml:space="preserve">Dit is puur gedaan om bijvoorbeeld de auto en een vrachtwagen te laten overerven van een </w:t>
      </w:r>
      <w:proofErr w:type="spellStart"/>
      <w:r w:rsidR="00891097">
        <w:rPr>
          <w:rFonts w:eastAsiaTheme="majorEastAsia"/>
        </w:rPr>
        <w:t>roadobject</w:t>
      </w:r>
      <w:proofErr w:type="spellEnd"/>
      <w:r w:rsidR="00891097">
        <w:rPr>
          <w:rFonts w:eastAsiaTheme="majorEastAsia"/>
        </w:rPr>
        <w:t>. Veel functies zijn namelijk hetzelfde.</w:t>
      </w:r>
      <w:r w:rsidR="009A5211">
        <w:rPr>
          <w:rFonts w:eastAsiaTheme="majorEastAsia"/>
        </w:rPr>
        <w:t xml:space="preserve"> </w:t>
      </w:r>
      <w:r w:rsidR="00891097">
        <w:rPr>
          <w:rFonts w:eastAsiaTheme="majorEastAsia"/>
        </w:rPr>
        <w:t>Dit geld</w:t>
      </w:r>
      <w:r w:rsidR="009A5211">
        <w:rPr>
          <w:rFonts w:eastAsiaTheme="majorEastAsia"/>
        </w:rPr>
        <w:t>t</w:t>
      </w:r>
      <w:r w:rsidR="00891097">
        <w:rPr>
          <w:rFonts w:eastAsiaTheme="majorEastAsia"/>
        </w:rPr>
        <w:t xml:space="preserve"> ook voor bijvoorbeeld de boomstammen.</w:t>
      </w:r>
      <w:r w:rsidR="009A5211">
        <w:rPr>
          <w:rFonts w:eastAsiaTheme="majorEastAsia"/>
        </w:rPr>
        <w:t xml:space="preserve"> </w:t>
      </w:r>
      <w:r w:rsidR="009A5211">
        <w:rPr>
          <w:rFonts w:eastAsiaTheme="majorEastAsia"/>
        </w:rPr>
        <w:t>Hier zijn we tijdens het ontwikkelen achter gekomen.</w:t>
      </w:r>
    </w:p>
    <w:p w14:paraId="1DC69971" w14:textId="7F7D33C4" w:rsidR="00891097" w:rsidRPr="00790CD3" w:rsidRDefault="00891097" w:rsidP="00891097">
      <w:pPr>
        <w:pStyle w:val="Kop2"/>
      </w:pPr>
      <w:r>
        <w:t>UI</w:t>
      </w:r>
    </w:p>
    <w:p w14:paraId="51D970BB" w14:textId="45EA7ED9" w:rsidR="00891097" w:rsidRDefault="00891097" w:rsidP="0057480F">
      <w:pPr>
        <w:rPr>
          <w:rFonts w:eastAsiaTheme="majorEastAsia"/>
        </w:rPr>
      </w:pPr>
      <w:r>
        <w:rPr>
          <w:rFonts w:eastAsiaTheme="majorEastAsia"/>
        </w:rPr>
        <w:t xml:space="preserve">Naarmate de tijd vorderde is werd er ook nagedacht uit een UI die we graag wilden implementeren. Hiervoor zijn </w:t>
      </w:r>
      <w:r w:rsidR="009A5211">
        <w:rPr>
          <w:rFonts w:eastAsiaTheme="majorEastAsia"/>
        </w:rPr>
        <w:t>3</w:t>
      </w:r>
      <w:r>
        <w:rPr>
          <w:rFonts w:eastAsiaTheme="majorEastAsia"/>
        </w:rPr>
        <w:t xml:space="preserve"> klassen bijgemaakt</w:t>
      </w:r>
      <w:r w:rsidR="00936247">
        <w:rPr>
          <w:rFonts w:eastAsiaTheme="majorEastAsia"/>
        </w:rPr>
        <w:t>.</w:t>
      </w:r>
    </w:p>
    <w:p w14:paraId="1A62754C" w14:textId="3BB2AA81" w:rsidR="00573DBB" w:rsidRDefault="008545F6" w:rsidP="00573DBB">
      <w:pPr>
        <w:pStyle w:val="Kop1"/>
      </w:pPr>
      <w:bookmarkStart w:id="13" w:name="_Toc8318895"/>
      <w:r>
        <w:rPr>
          <w:caps w:val="0"/>
        </w:rPr>
        <w:t>KLASSENBESCHRIJVING</w:t>
      </w:r>
      <w:bookmarkEnd w:id="13"/>
    </w:p>
    <w:p w14:paraId="2A2EF639" w14:textId="34541031" w:rsidR="006A296E" w:rsidRDefault="000D3721" w:rsidP="00E479EC">
      <w:pPr>
        <w:keepNext/>
      </w:pPr>
      <w:r>
        <w:t xml:space="preserve">Hieronder zullen </w:t>
      </w:r>
      <w:r w:rsidR="006A296E">
        <w:t xml:space="preserve">in de volgende paragrafen </w:t>
      </w:r>
      <w:r>
        <w:t xml:space="preserve">de </w:t>
      </w:r>
      <w:r w:rsidR="004B350B">
        <w:t>klassen welke nodig</w:t>
      </w:r>
      <w:r w:rsidR="006A296E">
        <w:t xml:space="preserve"> zijn,</w:t>
      </w:r>
      <w:r>
        <w:t xml:space="preserve"> kort worden beschreven</w:t>
      </w:r>
      <w:r w:rsidR="004B350B">
        <w:t>.</w:t>
      </w:r>
      <w:r w:rsidR="006A296E">
        <w:t xml:space="preserve"> Sommige punten die worden gezien als extra werk zullen toch worden opgenomen in de klasse</w:t>
      </w:r>
      <w:r w:rsidR="004F0932">
        <w:t>n</w:t>
      </w:r>
      <w:r w:rsidR="006A296E">
        <w:t>, aangezien het dan gelijk duidelijk is waar dez</w:t>
      </w:r>
      <w:r w:rsidR="0075513C">
        <w:t>e</w:t>
      </w:r>
      <w:r w:rsidR="006A296E">
        <w:t xml:space="preserve"> klasse had moeten komen te staan.</w:t>
      </w:r>
    </w:p>
    <w:p w14:paraId="18506C2B" w14:textId="5F240798" w:rsidR="00985674" w:rsidRPr="00790CD3" w:rsidRDefault="00417F29" w:rsidP="00790CD3">
      <w:pPr>
        <w:pStyle w:val="Kop2"/>
      </w:pPr>
      <w:bookmarkStart w:id="14" w:name="_Toc8318896"/>
      <w:r>
        <w:t>FROGGER</w:t>
      </w:r>
      <w:r w:rsidR="000A289A" w:rsidRPr="00790CD3">
        <w:t xml:space="preserve"> </w:t>
      </w:r>
      <w:r w:rsidR="008545F6" w:rsidRPr="00790CD3">
        <w:t>KLASSE</w:t>
      </w:r>
      <w:bookmarkEnd w:id="14"/>
    </w:p>
    <w:p w14:paraId="01B5184A" w14:textId="029399BE" w:rsidR="005964EA" w:rsidRDefault="000A289A" w:rsidP="003956BE">
      <w:r>
        <w:t>Dit is de hoofd</w:t>
      </w:r>
      <w:r w:rsidR="00790CD3">
        <w:t>klasse</w:t>
      </w:r>
      <w:r>
        <w:t xml:space="preserve"> van het spel</w:t>
      </w:r>
      <w:r w:rsidR="002E53AF">
        <w:t>,</w:t>
      </w:r>
      <w:r>
        <w:t xml:space="preserve"> d</w:t>
      </w:r>
      <w:r w:rsidR="002E53AF">
        <w:t>eze</w:t>
      </w:r>
      <w:r>
        <w:t xml:space="preserve"> zal alle ond</w:t>
      </w:r>
      <w:r w:rsidR="00AB4BBE">
        <w:t xml:space="preserve">erdelen </w:t>
      </w:r>
      <w:r w:rsidR="002B3AA2">
        <w:t xml:space="preserve">van het spel </w:t>
      </w:r>
      <w:r w:rsidR="00AB4BBE">
        <w:t>(bijvoorbeeld hoofmenu</w:t>
      </w:r>
      <w:r w:rsidR="00A249B3">
        <w:t xml:space="preserve"> en </w:t>
      </w:r>
      <w:r w:rsidR="006A296E">
        <w:t>het speelgebied</w:t>
      </w:r>
      <w:r w:rsidR="00AB4BBE">
        <w:t>) starten</w:t>
      </w:r>
      <w:r w:rsidR="002B3AA2">
        <w:t>.</w:t>
      </w:r>
    </w:p>
    <w:p w14:paraId="737DBF19" w14:textId="77777777" w:rsidR="006A296E" w:rsidRDefault="006A296E" w:rsidP="003956BE"/>
    <w:p w14:paraId="33F5510A" w14:textId="51EF5D70" w:rsidR="00D37B78" w:rsidRPr="00790CD3" w:rsidRDefault="00D37B78" w:rsidP="00D37B78">
      <w:pPr>
        <w:pStyle w:val="Kop2"/>
      </w:pPr>
      <w:bookmarkStart w:id="15" w:name="_Toc8318897"/>
      <w:r>
        <w:t>PLAYER</w:t>
      </w:r>
      <w:r w:rsidRPr="00790CD3">
        <w:t xml:space="preserve"> KLASSE</w:t>
      </w:r>
      <w:bookmarkEnd w:id="15"/>
    </w:p>
    <w:p w14:paraId="0616CE4F" w14:textId="1D20D5C1" w:rsidR="00D37B78" w:rsidRDefault="00D37B78" w:rsidP="00D37B78">
      <w:r>
        <w:t>Deze klasse zal bijhouden wat er gebeurd door de user (player). Bijvoorbeeld als er op de knop pijltje naar links</w:t>
      </w:r>
      <w:r w:rsidR="001A59F7">
        <w:t xml:space="preserve"> of rechts</w:t>
      </w:r>
      <w:r>
        <w:t xml:space="preserve"> </w:t>
      </w:r>
      <w:r w:rsidR="00F26188">
        <w:t>gedrukt</w:t>
      </w:r>
      <w:r>
        <w:t xml:space="preserve"> wordt. Tevens zal hier de logica plaatsvinden met betrekking tot botsingen met de gameob</w:t>
      </w:r>
      <w:r w:rsidR="006A296E">
        <w:t>j</w:t>
      </w:r>
      <w:r>
        <w:t>ecten.</w:t>
      </w:r>
    </w:p>
    <w:p w14:paraId="711FD4F3" w14:textId="77777777" w:rsidR="006A296E" w:rsidRDefault="006A296E" w:rsidP="00D37B78"/>
    <w:p w14:paraId="5FBA52E7" w14:textId="7100B3C6" w:rsidR="004B350B" w:rsidRDefault="00417F29" w:rsidP="004B350B">
      <w:pPr>
        <w:pStyle w:val="Kop2"/>
      </w:pPr>
      <w:bookmarkStart w:id="16" w:name="_Toc8318898"/>
      <w:r>
        <w:t>MENUMANAGER</w:t>
      </w:r>
      <w:r w:rsidR="000A289A">
        <w:t xml:space="preserve"> </w:t>
      </w:r>
      <w:r w:rsidR="008545F6">
        <w:t>KLASSE</w:t>
      </w:r>
      <w:bookmarkEnd w:id="16"/>
    </w:p>
    <w:p w14:paraId="00B3A85F" w14:textId="368B4CCA" w:rsidR="00AB4BBE" w:rsidRDefault="002B3AA2" w:rsidP="003956BE">
      <w:r>
        <w:t xml:space="preserve">Deze klasse zorgt voor het laden van </w:t>
      </w:r>
      <w:r w:rsidR="00B97013">
        <w:t xml:space="preserve">de </w:t>
      </w:r>
      <w:r>
        <w:t xml:space="preserve">juiste </w:t>
      </w:r>
      <w:r w:rsidR="00B97013">
        <w:t xml:space="preserve">menu klasse </w:t>
      </w:r>
      <w:r>
        <w:t>en zal dan bijvoorbeeld het MainMenu object inladen.</w:t>
      </w:r>
      <w:r w:rsidR="00B97013">
        <w:t xml:space="preserve"> Maar ook eventuele extra menu</w:t>
      </w:r>
      <w:r w:rsidR="00C55A98">
        <w:t>’</w:t>
      </w:r>
      <w:r w:rsidR="00B97013">
        <w:t xml:space="preserve">s </w:t>
      </w:r>
      <w:r w:rsidR="00C55A98">
        <w:t>zoals het menu voor de game zelf</w:t>
      </w:r>
      <w:r w:rsidR="00B97013">
        <w:t>.</w:t>
      </w:r>
    </w:p>
    <w:p w14:paraId="3EC0E653" w14:textId="77777777" w:rsidR="006A296E" w:rsidRDefault="006A296E" w:rsidP="003956BE"/>
    <w:p w14:paraId="6F05C166" w14:textId="5347013F" w:rsidR="00AB4BBE" w:rsidRDefault="00417F29" w:rsidP="00AB4BBE">
      <w:pPr>
        <w:pStyle w:val="Kop2"/>
      </w:pPr>
      <w:bookmarkStart w:id="17" w:name="_Toc8318899"/>
      <w:r>
        <w:t>MA</w:t>
      </w:r>
      <w:r w:rsidR="002B3AA2">
        <w:t>INMENU</w:t>
      </w:r>
      <w:r w:rsidR="00AB4BBE">
        <w:t xml:space="preserve"> KLASSE</w:t>
      </w:r>
      <w:bookmarkEnd w:id="17"/>
    </w:p>
    <w:p w14:paraId="48EDA5DE" w14:textId="5F996408" w:rsidR="00AB4BBE" w:rsidRDefault="00EB450E" w:rsidP="003956BE">
      <w:r>
        <w:t xml:space="preserve">Deze klasse toont het daadwerkelijke menuscherm en zal ook de highscores inladen </w:t>
      </w:r>
      <w:r w:rsidR="006A296E">
        <w:t>via</w:t>
      </w:r>
      <w:r>
        <w:t xml:space="preserve"> de highscoremanager klasse.</w:t>
      </w:r>
      <w:r w:rsidR="006A296E">
        <w:t xml:space="preserve"> Dit laatste wordt overigens gezien als extra werk.</w:t>
      </w:r>
    </w:p>
    <w:p w14:paraId="1A9F786D" w14:textId="77777777" w:rsidR="00B477EA" w:rsidRDefault="00B477EA" w:rsidP="003956BE"/>
    <w:p w14:paraId="1F04F4F4" w14:textId="262958CA" w:rsidR="00115B5D" w:rsidRDefault="00115B5D" w:rsidP="00115B5D">
      <w:pPr>
        <w:pStyle w:val="Kop2"/>
      </w:pPr>
      <w:bookmarkStart w:id="18" w:name="_Toc8318900"/>
      <w:r>
        <w:lastRenderedPageBreak/>
        <w:t>GAMEMENU KLASSE</w:t>
      </w:r>
      <w:bookmarkEnd w:id="18"/>
    </w:p>
    <w:p w14:paraId="1C35E533" w14:textId="6475B937" w:rsidR="00115B5D" w:rsidRDefault="00115B5D" w:rsidP="00115B5D">
      <w:r>
        <w:t xml:space="preserve">Deze klasse toont alle info die de speler nodig heeft zoals </w:t>
      </w:r>
      <w:r w:rsidR="001A5BC2">
        <w:t>de score of de hoeveelheid levens de speler nog over heeft.</w:t>
      </w:r>
    </w:p>
    <w:p w14:paraId="134F55D0" w14:textId="77777777" w:rsidR="00B477EA" w:rsidRDefault="00B477EA" w:rsidP="00115B5D"/>
    <w:p w14:paraId="0ABAE440" w14:textId="511A8EF6" w:rsidR="00F33770" w:rsidRDefault="00F33770" w:rsidP="00F33770">
      <w:pPr>
        <w:pStyle w:val="Kop2"/>
      </w:pPr>
      <w:bookmarkStart w:id="19" w:name="_Toc8318901"/>
      <w:r>
        <w:t>GAMEOVERMENU KLASSE</w:t>
      </w:r>
      <w:bookmarkEnd w:id="19"/>
    </w:p>
    <w:p w14:paraId="38C3C327" w14:textId="25BFA122" w:rsidR="006A296E" w:rsidRDefault="00F33770" w:rsidP="003956BE">
      <w:r>
        <w:t>Deze klasse toont het menu als de speler geen levens meer heeft. Hier wordt de score de die speler heeft gekregen en kan hij zijn naam invullen.</w:t>
      </w:r>
    </w:p>
    <w:p w14:paraId="43955B1C" w14:textId="77777777" w:rsidR="00B477EA" w:rsidRDefault="00B477EA" w:rsidP="003956BE"/>
    <w:p w14:paraId="06F0A47F" w14:textId="13D604AB" w:rsidR="00AB4BBE" w:rsidRDefault="00EB450E" w:rsidP="00AB4BBE">
      <w:pPr>
        <w:pStyle w:val="Kop2"/>
      </w:pPr>
      <w:bookmarkStart w:id="20" w:name="_Toc8318902"/>
      <w:r>
        <w:t>HIGHSCOREMANAGER</w:t>
      </w:r>
      <w:r w:rsidR="002B3AA2">
        <w:t xml:space="preserve"> KLASSE</w:t>
      </w:r>
      <w:bookmarkEnd w:id="20"/>
    </w:p>
    <w:p w14:paraId="340290DC" w14:textId="158BFA02" w:rsidR="006A296E" w:rsidRDefault="002B3AA2" w:rsidP="00AB4BBE">
      <w:r>
        <w:t xml:space="preserve">Deze klasse zal </w:t>
      </w:r>
      <w:r w:rsidR="00EB450E">
        <w:t xml:space="preserve">de highscores bijhouden en </w:t>
      </w:r>
      <w:r w:rsidR="00DF26A4">
        <w:t>kan deze ook</w:t>
      </w:r>
      <w:r w:rsidR="00EB450E">
        <w:t xml:space="preserve"> inladen en eventueel opslaan</w:t>
      </w:r>
      <w:r w:rsidR="00D37B78">
        <w:t>.</w:t>
      </w:r>
      <w:r w:rsidR="006A296E">
        <w:t xml:space="preserve"> Dit wordt overigens gezien als extra werk.</w:t>
      </w:r>
    </w:p>
    <w:p w14:paraId="3602D55A" w14:textId="77777777" w:rsidR="00B477EA" w:rsidRDefault="00B477EA" w:rsidP="00AB4BBE"/>
    <w:p w14:paraId="76F7D1E3" w14:textId="1029E73F" w:rsidR="00EB450E" w:rsidRDefault="00DF26A4" w:rsidP="00EB450E">
      <w:pPr>
        <w:pStyle w:val="Kop2"/>
      </w:pPr>
      <w:bookmarkStart w:id="21" w:name="_Toc8318903"/>
      <w:r>
        <w:t>MAP</w:t>
      </w:r>
      <w:r w:rsidR="00EB450E">
        <w:t xml:space="preserve"> KLASSE</w:t>
      </w:r>
      <w:bookmarkEnd w:id="21"/>
    </w:p>
    <w:p w14:paraId="454ED60E" w14:textId="72DC52C3" w:rsidR="00DF26A4" w:rsidRDefault="00DF26A4" w:rsidP="00DF26A4">
      <w:r>
        <w:t>Deze klasse zal definiëren hoe het spel eruit zal zien en bijvoorbeeld ook zorg dragen voor het laden van de juiste sectie klassen.</w:t>
      </w:r>
    </w:p>
    <w:p w14:paraId="095FE9DF" w14:textId="77777777" w:rsidR="006A296E" w:rsidRDefault="006A296E" w:rsidP="00DF26A4"/>
    <w:p w14:paraId="79136E65" w14:textId="22233912" w:rsidR="00AB4BBE" w:rsidRDefault="00DF26A4" w:rsidP="00AB4BBE">
      <w:pPr>
        <w:pStyle w:val="Kop2"/>
      </w:pPr>
      <w:bookmarkStart w:id="22" w:name="_Toc8318904"/>
      <w:r>
        <w:t>FINISHSECTION</w:t>
      </w:r>
      <w:r w:rsidR="00AB4BBE">
        <w:t xml:space="preserve"> KLASSE</w:t>
      </w:r>
      <w:bookmarkEnd w:id="22"/>
    </w:p>
    <w:p w14:paraId="72C70ABD" w14:textId="66176C30" w:rsidR="00DF26A4" w:rsidRDefault="00DF26A4" w:rsidP="00DF26A4">
      <w:r>
        <w:t>Deze klasse zal bijhouden hoeveel kikkers in het finish gedeelte staan en daarmee ook controleren of het spel gewonnen is en de juiste dingen aanroepen hiervoor</w:t>
      </w:r>
      <w:r w:rsidR="004F0932">
        <w:t>.</w:t>
      </w:r>
    </w:p>
    <w:p w14:paraId="2801DBE6" w14:textId="77777777" w:rsidR="006A296E" w:rsidRDefault="006A296E" w:rsidP="00DF26A4"/>
    <w:p w14:paraId="67A96CC0" w14:textId="50A8A422" w:rsidR="00AB4BBE" w:rsidRDefault="00213916" w:rsidP="00AB4BBE">
      <w:pPr>
        <w:pStyle w:val="Kop2"/>
      </w:pPr>
      <w:bookmarkStart w:id="23" w:name="_Toc8318905"/>
      <w:r>
        <w:t>SECTION</w:t>
      </w:r>
      <w:r w:rsidR="00AB4BBE">
        <w:t xml:space="preserve"> KLASSE</w:t>
      </w:r>
      <w:bookmarkEnd w:id="23"/>
    </w:p>
    <w:p w14:paraId="3766BC3E" w14:textId="2A850E74" w:rsidR="00CE2DD1" w:rsidRDefault="00213916" w:rsidP="00CE2DD1">
      <w:r>
        <w:t xml:space="preserve">Dit is de hoofd klasse voor alle secties, hierin zit </w:t>
      </w:r>
      <w:r w:rsidR="004F0932">
        <w:t xml:space="preserve">bijvoorbeeld </w:t>
      </w:r>
      <w:r>
        <w:t>de gezame</w:t>
      </w:r>
      <w:r w:rsidR="004F0932">
        <w:t>n</w:t>
      </w:r>
      <w:r>
        <w:t>lijke functionaliteit die elk sectieobject gebruikt zoals spawn entity en getbounds voor de grenzen van het sectieveld</w:t>
      </w:r>
      <w:r w:rsidR="004F0932">
        <w:t xml:space="preserve"> (zie het </w:t>
      </w:r>
      <w:proofErr w:type="spellStart"/>
      <w:r w:rsidR="004F0932">
        <w:t>Klassediagram</w:t>
      </w:r>
      <w:proofErr w:type="spellEnd"/>
      <w:r w:rsidR="004F0932">
        <w:t xml:space="preserve"> in </w:t>
      </w:r>
      <w:r w:rsidR="00615554">
        <w:t>Figuur 1</w:t>
      </w:r>
      <w:r w:rsidR="004F0932">
        <w:t xml:space="preserve"> voor de definities)</w:t>
      </w:r>
      <w:r>
        <w:t>.</w:t>
      </w:r>
    </w:p>
    <w:p w14:paraId="6DDD4EF6" w14:textId="420C0FE9" w:rsidR="00CE2DD1" w:rsidRDefault="00CE2DD1" w:rsidP="003956BE">
      <w:r>
        <w:t xml:space="preserve">De spawner in de section klasse creert game objecten die een vast path volgen. </w:t>
      </w:r>
      <w:r w:rsidR="00EF4D01">
        <w:t xml:space="preserve">Als voorbeeld, </w:t>
      </w:r>
      <w:r>
        <w:t>het verkeer</w:t>
      </w:r>
      <w:r w:rsidR="004F0932">
        <w:t>,</w:t>
      </w:r>
      <w:r>
        <w:t xml:space="preserve"> in de weg sectie maar ook de </w:t>
      </w:r>
      <w:r w:rsidR="00EF4D01">
        <w:t>boomstammen</w:t>
      </w:r>
      <w:r>
        <w:t xml:space="preserve"> in de rivier sectie. In het object zelf is gedefineerd hoe </w:t>
      </w:r>
      <w:r w:rsidR="00EF4D01">
        <w:t>het obstakel of object</w:t>
      </w:r>
      <w:r>
        <w:t xml:space="preserve"> zal reageren.</w:t>
      </w:r>
    </w:p>
    <w:p w14:paraId="74F7BE34" w14:textId="77777777" w:rsidR="006A296E" w:rsidRDefault="006A296E" w:rsidP="003956BE"/>
    <w:p w14:paraId="532D029A" w14:textId="790707CC" w:rsidR="00AB4BBE" w:rsidRDefault="00213916" w:rsidP="00AB4BBE">
      <w:pPr>
        <w:pStyle w:val="Kop2"/>
      </w:pPr>
      <w:bookmarkStart w:id="24" w:name="_Toc8318906"/>
      <w:r>
        <w:t>ROAD</w:t>
      </w:r>
      <w:r w:rsidR="00CE2DD1">
        <w:t xml:space="preserve">/RIVER/BALL </w:t>
      </w:r>
      <w:r>
        <w:t>SECTION</w:t>
      </w:r>
      <w:r w:rsidR="00AB4BBE">
        <w:t xml:space="preserve"> KLASSE</w:t>
      </w:r>
      <w:bookmarkEnd w:id="24"/>
    </w:p>
    <w:p w14:paraId="15B9FE20" w14:textId="02C696B1" w:rsidR="00AB4BBE" w:rsidRDefault="00213916" w:rsidP="003956BE">
      <w:r>
        <w:t xml:space="preserve">Dit is de specifieke sectie klasse voor de </w:t>
      </w:r>
      <w:r w:rsidR="00CE2DD1">
        <w:t xml:space="preserve">sectie </w:t>
      </w:r>
      <w:r>
        <w:t>objecten, hierdoor zijn de secties en hun objecten makkelijk uit elkaar te halen en ook makkelijk te killen</w:t>
      </w:r>
      <w:r w:rsidR="00CE2DD1">
        <w:t xml:space="preserve"> als er bijvoorbeeld naar een nieuwe sectie gegaan wordt.</w:t>
      </w:r>
    </w:p>
    <w:p w14:paraId="178FA98B" w14:textId="77777777" w:rsidR="00EF4D01" w:rsidRDefault="00EF4D01" w:rsidP="003956BE"/>
    <w:p w14:paraId="564039B0" w14:textId="7086E378" w:rsidR="00213916" w:rsidRDefault="00D72C2D" w:rsidP="00213916">
      <w:pPr>
        <w:pStyle w:val="Kop2"/>
      </w:pPr>
      <w:bookmarkStart w:id="25" w:name="_Toc8318907"/>
      <w:r>
        <w:t xml:space="preserve">ROAD/RIVER OBJECTS </w:t>
      </w:r>
      <w:r w:rsidR="00213916">
        <w:t>KLASSE</w:t>
      </w:r>
      <w:bookmarkEnd w:id="25"/>
    </w:p>
    <w:p w14:paraId="78F1F4D8" w14:textId="480971E9" w:rsidR="00213916" w:rsidRDefault="00D72C2D" w:rsidP="00213916">
      <w:r>
        <w:t>Hierin zitten alle objecten die voor dat specifieke onderdeel nodig zijn, bijvoorbeeld de Road objects heeft alle wegobjecten zoals Bus/</w:t>
      </w:r>
      <w:proofErr w:type="spellStart"/>
      <w:r>
        <w:t>Car</w:t>
      </w:r>
      <w:proofErr w:type="spellEnd"/>
      <w:r>
        <w:t>/</w:t>
      </w:r>
      <w:proofErr w:type="spellStart"/>
      <w:r>
        <w:t>Tuck</w:t>
      </w:r>
      <w:proofErr w:type="spellEnd"/>
      <w:r>
        <w:t xml:space="preserve"> en eventueel </w:t>
      </w:r>
      <w:proofErr w:type="spellStart"/>
      <w:r>
        <w:t>FastCar</w:t>
      </w:r>
      <w:proofErr w:type="spellEnd"/>
      <w:r w:rsidR="00EF4D01">
        <w:t>(extra werk)</w:t>
      </w:r>
      <w:r>
        <w:t xml:space="preserve"> en </w:t>
      </w:r>
      <w:r w:rsidR="00EF4D01">
        <w:t xml:space="preserve">de </w:t>
      </w:r>
      <w:r>
        <w:t xml:space="preserve">River </w:t>
      </w:r>
      <w:proofErr w:type="spellStart"/>
      <w:r>
        <w:t>objects</w:t>
      </w:r>
      <w:proofErr w:type="spellEnd"/>
      <w:r w:rsidR="00EF4D01">
        <w:t xml:space="preserve"> heeft</w:t>
      </w:r>
      <w:r>
        <w:t xml:space="preserve"> alle rivier elementen.</w:t>
      </w:r>
    </w:p>
    <w:p w14:paraId="189042E6" w14:textId="77777777" w:rsidR="00EF4D01" w:rsidRDefault="00EF4D01" w:rsidP="00213916"/>
    <w:p w14:paraId="754AEF7D" w14:textId="71182550" w:rsidR="00213916" w:rsidRPr="00065BBB" w:rsidRDefault="00496E91" w:rsidP="00213916">
      <w:pPr>
        <w:pStyle w:val="Kop2"/>
        <w:rPr>
          <w:lang w:val="en-US"/>
        </w:rPr>
      </w:pPr>
      <w:bookmarkStart w:id="26" w:name="_Toc8318908"/>
      <w:r w:rsidRPr="00065BBB">
        <w:rPr>
          <w:lang w:val="en-US"/>
        </w:rPr>
        <w:t>BUS/CAR/TRUCK/FASTCAR ROADOBJECTS</w:t>
      </w:r>
      <w:r w:rsidR="00213916" w:rsidRPr="00065BBB">
        <w:rPr>
          <w:lang w:val="en-US"/>
        </w:rPr>
        <w:t xml:space="preserve"> KLASSE</w:t>
      </w:r>
      <w:bookmarkEnd w:id="26"/>
    </w:p>
    <w:p w14:paraId="56D27356" w14:textId="0ED0E7B2" w:rsidR="00213916" w:rsidRDefault="00496E91" w:rsidP="00213916">
      <w:r>
        <w:t xml:space="preserve">Dit zijn de specifieke objecten met hun eigen eigenschappen voor de wegelementen, zo zal een bus langzamer gaan dan een </w:t>
      </w:r>
      <w:r w:rsidR="00EF4D01">
        <w:t>auto</w:t>
      </w:r>
      <w:r>
        <w:t xml:space="preserve"> bijvoorbeeld.</w:t>
      </w:r>
    </w:p>
    <w:p w14:paraId="6CAAB3C2" w14:textId="77777777" w:rsidR="00EF4D01" w:rsidRDefault="00EF4D01" w:rsidP="00213916"/>
    <w:p w14:paraId="201213C2" w14:textId="44B2383A" w:rsidR="00213916" w:rsidRDefault="00496E91" w:rsidP="00213916">
      <w:pPr>
        <w:pStyle w:val="Kop2"/>
      </w:pPr>
      <w:bookmarkStart w:id="27" w:name="_Toc8318909"/>
      <w:r>
        <w:t>TREE/CROCODILE RIVER</w:t>
      </w:r>
      <w:r w:rsidR="00345B83">
        <w:t>OBSTACLES</w:t>
      </w:r>
      <w:r>
        <w:t xml:space="preserve"> </w:t>
      </w:r>
      <w:r w:rsidR="00213916">
        <w:t>KLASSE</w:t>
      </w:r>
      <w:bookmarkEnd w:id="27"/>
    </w:p>
    <w:p w14:paraId="607DC8F2" w14:textId="28B80FA8" w:rsidR="00213916" w:rsidRDefault="00496E91" w:rsidP="00213916">
      <w:r>
        <w:t>Dit zijn de specifieke elementen met hun eigen eigenschappen voor de rivier elementen, Zoals een boom of krokodil</w:t>
      </w:r>
      <w:r w:rsidR="00EF4D01">
        <w:t>.</w:t>
      </w:r>
    </w:p>
    <w:p w14:paraId="2C1572AC" w14:textId="6AEF0792" w:rsidR="00054ADC" w:rsidRDefault="00054ADC" w:rsidP="00213916"/>
    <w:p w14:paraId="47ACC807" w14:textId="63BD7D82" w:rsidR="00054ADC" w:rsidRDefault="00054ADC" w:rsidP="00054ADC">
      <w:pPr>
        <w:pStyle w:val="Kop2"/>
      </w:pPr>
      <w:bookmarkStart w:id="28" w:name="_Toc8318910"/>
      <w:r>
        <w:t>TREESIZE ENUM</w:t>
      </w:r>
      <w:bookmarkEnd w:id="28"/>
    </w:p>
    <w:p w14:paraId="6F026858" w14:textId="057FA38A" w:rsidR="00054ADC" w:rsidRDefault="00054ADC" w:rsidP="00213916">
      <w:r>
        <w:t xml:space="preserve">De Tree Klasse maakt gebruik van deze </w:t>
      </w:r>
      <w:proofErr w:type="spellStart"/>
      <w:r>
        <w:t>TreeSize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om de juiste afbeelding in te laden. Er hoeft alleen naar een grootte aangegeven te worden, de rest regelt deze </w:t>
      </w:r>
      <w:proofErr w:type="spellStart"/>
      <w:r w:rsidR="0036501C">
        <w:t>Enum</w:t>
      </w:r>
      <w:proofErr w:type="spellEnd"/>
      <w:r w:rsidR="0036501C">
        <w:t>.</w:t>
      </w:r>
    </w:p>
    <w:p w14:paraId="6E657D26" w14:textId="77777777" w:rsidR="00EF4D01" w:rsidRDefault="00EF4D01" w:rsidP="00213916"/>
    <w:p w14:paraId="2CE00CC0" w14:textId="25A6EE95" w:rsidR="00213916" w:rsidRDefault="00496E91" w:rsidP="00213916">
      <w:pPr>
        <w:pStyle w:val="Kop2"/>
      </w:pPr>
      <w:bookmarkStart w:id="29" w:name="_Toc8318911"/>
      <w:r>
        <w:t>BALL OBJECT</w:t>
      </w:r>
      <w:r w:rsidR="00213916">
        <w:t xml:space="preserve"> KLASSE</w:t>
      </w:r>
      <w:bookmarkEnd w:id="29"/>
    </w:p>
    <w:p w14:paraId="207DA57F" w14:textId="051F86F8" w:rsidR="00AB4BBE" w:rsidRDefault="00496E91" w:rsidP="003956BE">
      <w:r>
        <w:t>Dit is het element voor de bal met zijn eigen snelheid en instellingen.</w:t>
      </w:r>
    </w:p>
    <w:p w14:paraId="25898667" w14:textId="77777777" w:rsidR="009A5211" w:rsidRDefault="009A5211" w:rsidP="003956BE"/>
    <w:p w14:paraId="7269A2C9" w14:textId="358DE3FD" w:rsidR="00891097" w:rsidRPr="00790CD3" w:rsidRDefault="00891097" w:rsidP="00891097">
      <w:pPr>
        <w:pStyle w:val="Kop2"/>
      </w:pPr>
      <w:r>
        <w:t>UI-BUTTON</w:t>
      </w:r>
    </w:p>
    <w:p w14:paraId="490C280F" w14:textId="27F5DAA3" w:rsidR="00891097" w:rsidRDefault="00891097" w:rsidP="003956BE">
      <w:r w:rsidRPr="00891097">
        <w:t>De Userinterface button is gemaak</w:t>
      </w:r>
      <w:r>
        <w:t>t om te zorgen dat er knoppen verschijnen op het game-over scherm en het start scherm.</w:t>
      </w:r>
    </w:p>
    <w:p w14:paraId="1DD1620E" w14:textId="77777777" w:rsidR="009A5211" w:rsidRPr="00891097" w:rsidRDefault="009A5211" w:rsidP="003956BE"/>
    <w:p w14:paraId="4E517947" w14:textId="3CD8123E" w:rsidR="00891097" w:rsidRPr="00790CD3" w:rsidRDefault="00891097" w:rsidP="00891097">
      <w:pPr>
        <w:pStyle w:val="Kop2"/>
      </w:pPr>
      <w:r>
        <w:t>UI-OBJECT</w:t>
      </w:r>
    </w:p>
    <w:p w14:paraId="2EC1727A" w14:textId="04AB6777" w:rsidR="00891097" w:rsidRDefault="00891097" w:rsidP="003956BE">
      <w:r>
        <w:t xml:space="preserve">Hier wordt het scherm gemaakt waar </w:t>
      </w:r>
      <w:proofErr w:type="spellStart"/>
      <w:r>
        <w:t>GameOver</w:t>
      </w:r>
      <w:proofErr w:type="spellEnd"/>
      <w:r>
        <w:t xml:space="preserve"> en Gewonnen op komt te staan.</w:t>
      </w:r>
    </w:p>
    <w:p w14:paraId="3EACF26F" w14:textId="77777777" w:rsidR="009A5211" w:rsidRDefault="009A5211" w:rsidP="003956BE"/>
    <w:p w14:paraId="40A3AA73" w14:textId="1EE5AFDF" w:rsidR="009A5211" w:rsidRPr="00790CD3" w:rsidRDefault="009A5211" w:rsidP="009A5211">
      <w:pPr>
        <w:pStyle w:val="Kop2"/>
      </w:pPr>
      <w:r>
        <w:t>UI-</w:t>
      </w:r>
      <w:r>
        <w:t>SPRITEOBJECT</w:t>
      </w:r>
    </w:p>
    <w:p w14:paraId="61CEDB83" w14:textId="2B01F4F8" w:rsidR="009A5211" w:rsidRDefault="009A5211" w:rsidP="009A5211">
      <w:r>
        <w:t>Hier wordt</w:t>
      </w:r>
      <w:r>
        <w:t xml:space="preserve"> plaatje op</w:t>
      </w:r>
      <w:r>
        <w:t xml:space="preserve"> het scherm gemaakt waar </w:t>
      </w:r>
      <w:proofErr w:type="spellStart"/>
      <w:r>
        <w:t>GameOver</w:t>
      </w:r>
      <w:proofErr w:type="spellEnd"/>
      <w:r>
        <w:t xml:space="preserve"> en Gewonnen op komt te staan.</w:t>
      </w:r>
    </w:p>
    <w:p w14:paraId="35E8D798" w14:textId="77777777" w:rsidR="009A5211" w:rsidRDefault="009A5211" w:rsidP="003956BE"/>
    <w:p w14:paraId="4782D2FE" w14:textId="0525B202" w:rsidR="004B350B" w:rsidRDefault="008545F6" w:rsidP="004B350B">
      <w:pPr>
        <w:pStyle w:val="Kop1"/>
      </w:pPr>
      <w:bookmarkStart w:id="30" w:name="_Toc8318912"/>
      <w:r>
        <w:rPr>
          <w:caps w:val="0"/>
        </w:rPr>
        <w:lastRenderedPageBreak/>
        <w:t>KLASSENDIAGRAM</w:t>
      </w:r>
      <w:bookmarkEnd w:id="30"/>
    </w:p>
    <w:p w14:paraId="00E532C5" w14:textId="0F39AA60" w:rsidR="004B350B" w:rsidRDefault="004B350B" w:rsidP="004B350B">
      <w:pPr>
        <w:keepNext/>
      </w:pPr>
      <w:r>
        <w:t xml:space="preserve">Hieronder wordt het klassendiagram in </w:t>
      </w:r>
      <w:r w:rsidR="00391845">
        <w:t>Figuur</w:t>
      </w:r>
      <w:r>
        <w:t xml:space="preserve"> </w:t>
      </w:r>
      <w:r w:rsidR="00391845">
        <w:t>1</w:t>
      </w:r>
      <w:r>
        <w:t xml:space="preserve"> getoond. Ook kan deze klassendiagram gevonden worden in de bijlage onder de naam</w:t>
      </w:r>
      <w:r w:rsidR="00391845">
        <w:t>:</w:t>
      </w:r>
      <w:r w:rsidR="00391845" w:rsidRPr="00391845">
        <w:t xml:space="preserve"> </w:t>
      </w:r>
      <w:proofErr w:type="spellStart"/>
      <w:r w:rsidR="00391845" w:rsidRPr="00391845">
        <w:t>Frogger</w:t>
      </w:r>
      <w:proofErr w:type="spellEnd"/>
      <w:r w:rsidR="00391845" w:rsidRPr="00391845">
        <w:t xml:space="preserve"> Klassediagram</w:t>
      </w:r>
      <w:r>
        <w:t>.pdf</w:t>
      </w:r>
      <w:r w:rsidR="00391845">
        <w:t>.</w:t>
      </w:r>
      <w:r w:rsidR="0075513C">
        <w:t xml:space="preserve"> De klassen in het diagram welke geel zijn, zijn optioneel.</w:t>
      </w:r>
    </w:p>
    <w:p w14:paraId="28F4683C" w14:textId="40430973" w:rsidR="00391845" w:rsidRDefault="009A5211" w:rsidP="00391845">
      <w:pPr>
        <w:keepNext/>
      </w:pPr>
      <w:r>
        <w:rPr>
          <w:noProof/>
        </w:rPr>
        <w:lastRenderedPageBreak/>
        <w:drawing>
          <wp:inline distT="0" distB="0" distL="0" distR="0" wp14:anchorId="1F24567C" wp14:editId="34991200">
            <wp:extent cx="6210935" cy="8667750"/>
            <wp:effectExtent l="0" t="0" r="0" b="0"/>
            <wp:docPr id="38" name="Afbeelding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866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F28F8" w14:textId="4797C167" w:rsidR="00391845" w:rsidRDefault="00391845" w:rsidP="00391845">
      <w:pPr>
        <w:pStyle w:val="Bijschrift"/>
      </w:pPr>
      <w:r>
        <w:t xml:space="preserve">Figuur </w:t>
      </w:r>
      <w:fldSimple w:instr=" SEQ Figuur \* ARABIC ">
        <w:r w:rsidR="001B171A">
          <w:rPr>
            <w:noProof/>
          </w:rPr>
          <w:t>1</w:t>
        </w:r>
      </w:fldSimple>
      <w:r>
        <w:t xml:space="preserve"> Klassendiagram</w:t>
      </w:r>
    </w:p>
    <w:p w14:paraId="37575EBF" w14:textId="77777777" w:rsidR="00391845" w:rsidRDefault="00391845" w:rsidP="00391845">
      <w:pPr>
        <w:keepNext/>
      </w:pPr>
    </w:p>
    <w:p w14:paraId="16DDADF9" w14:textId="430CA25F" w:rsidR="004B350B" w:rsidRDefault="008545F6" w:rsidP="004B350B">
      <w:pPr>
        <w:pStyle w:val="Kop1"/>
      </w:pPr>
      <w:bookmarkStart w:id="31" w:name="_Toc8318913"/>
      <w:r>
        <w:rPr>
          <w:caps w:val="0"/>
        </w:rPr>
        <w:t>CONCLUSIE</w:t>
      </w:r>
      <w:bookmarkEnd w:id="31"/>
    </w:p>
    <w:p w14:paraId="2DEB62B8" w14:textId="77777777" w:rsidR="00391845" w:rsidRDefault="004B350B" w:rsidP="004B350B">
      <w:pPr>
        <w:keepNext/>
      </w:pPr>
      <w:r>
        <w:t xml:space="preserve">In deze conclusie komen we allereerst terug op de kernvraag welke gesteld is in de inleiding, namelijk: </w:t>
      </w:r>
      <w:r w:rsidR="008545F6">
        <w:t>hoe gaan we de game Frogger opzetten en welke klassen en variabelen hebben we nodig om tot een werkende game te komen?</w:t>
      </w:r>
      <w:r>
        <w:br/>
        <w:t>We hebben gezien dat er</w:t>
      </w:r>
      <w:r w:rsidR="00EF4D01">
        <w:t xml:space="preserve"> best veel</w:t>
      </w:r>
      <w:r>
        <w:t xml:space="preserve"> verschillende </w:t>
      </w:r>
      <w:r w:rsidR="008545F6">
        <w:t>klassen</w:t>
      </w:r>
      <w:r>
        <w:t xml:space="preserve"> nodig zijn om tot een goed spel te komen. </w:t>
      </w:r>
      <w:r w:rsidR="00391845">
        <w:t xml:space="preserve">Ook hebben we gebruik gemaakt van de </w:t>
      </w:r>
      <w:proofErr w:type="spellStart"/>
      <w:r w:rsidR="00391845">
        <w:t>gameengine</w:t>
      </w:r>
      <w:proofErr w:type="spellEnd"/>
      <w:r w:rsidR="00391845">
        <w:t xml:space="preserve">. Dit heeft ons wel verschillende hoofdbrekends geleverd, zoals: </w:t>
      </w:r>
    </w:p>
    <w:p w14:paraId="4740ACB5" w14:textId="6BC12121" w:rsidR="00391845" w:rsidRDefault="00391845" w:rsidP="00391845">
      <w:pPr>
        <w:pStyle w:val="Lijstalinea"/>
        <w:keepNext/>
        <w:numPr>
          <w:ilvl w:val="0"/>
          <w:numId w:val="4"/>
        </w:numPr>
      </w:pPr>
      <w:r>
        <w:t xml:space="preserve">Het uitzoeken hoe de </w:t>
      </w:r>
      <w:proofErr w:type="spellStart"/>
      <w:r>
        <w:t>gameengine</w:t>
      </w:r>
      <w:proofErr w:type="spellEnd"/>
      <w:r>
        <w:t xml:space="preserve"> precies werkt (kostte veel tijd);</w:t>
      </w:r>
    </w:p>
    <w:p w14:paraId="04A3E315" w14:textId="6AABE7C7" w:rsidR="008545F6" w:rsidRDefault="00340EEE" w:rsidP="00391845">
      <w:pPr>
        <w:pStyle w:val="Lijstalinea"/>
        <w:keepNext/>
        <w:numPr>
          <w:ilvl w:val="0"/>
          <w:numId w:val="4"/>
        </w:numPr>
      </w:pPr>
      <w:r>
        <w:t>De gamepositie start tegen</w:t>
      </w:r>
      <w:r w:rsidR="00385AE0">
        <w:t xml:space="preserve"> alle verwachting in bij 0, 0 bovenaan</w:t>
      </w:r>
      <w:r w:rsidR="001A59F7">
        <w:t>;</w:t>
      </w:r>
    </w:p>
    <w:p w14:paraId="757076C4" w14:textId="792CDE5C" w:rsidR="00385AE0" w:rsidRDefault="00385AE0" w:rsidP="00391845">
      <w:pPr>
        <w:pStyle w:val="Lijstalinea"/>
        <w:keepNext/>
        <w:numPr>
          <w:ilvl w:val="0"/>
          <w:numId w:val="4"/>
        </w:numPr>
      </w:pPr>
      <w:r>
        <w:t>Menu’s zijn allemaal gameobjecten die variabelen hebben welke nooit worden gebruikt;</w:t>
      </w:r>
    </w:p>
    <w:p w14:paraId="495B6595" w14:textId="4DE959C7" w:rsidR="00385AE0" w:rsidRDefault="00385AE0" w:rsidP="00391845">
      <w:pPr>
        <w:pStyle w:val="Lijstalinea"/>
        <w:keepNext/>
        <w:numPr>
          <w:ilvl w:val="0"/>
          <w:numId w:val="4"/>
        </w:numPr>
      </w:pPr>
      <w:proofErr w:type="spellStart"/>
      <w:r>
        <w:t>Direction</w:t>
      </w:r>
      <w:proofErr w:type="spellEnd"/>
      <w:r>
        <w:t xml:space="preserve"> wordt niet gebruikt bij het tekenen van de </w:t>
      </w:r>
      <w:proofErr w:type="spellStart"/>
      <w:r>
        <w:t>sprite</w:t>
      </w:r>
      <w:proofErr w:type="spellEnd"/>
      <w:r>
        <w:t>, daardoor kan de afbeelding niet draaien;</w:t>
      </w:r>
    </w:p>
    <w:p w14:paraId="12E840A7" w14:textId="70BCB00A" w:rsidR="00385AE0" w:rsidRDefault="00385AE0" w:rsidP="00391845">
      <w:pPr>
        <w:pStyle w:val="Lijstalinea"/>
        <w:keepNext/>
        <w:numPr>
          <w:ilvl w:val="0"/>
          <w:numId w:val="4"/>
        </w:numPr>
      </w:pPr>
      <w:r>
        <w:t xml:space="preserve">Een </w:t>
      </w:r>
      <w:proofErr w:type="spellStart"/>
      <w:r>
        <w:t>player</w:t>
      </w:r>
      <w:proofErr w:type="spellEnd"/>
      <w:r>
        <w:t xml:space="preserve"> is niet gemakkelijk aan een </w:t>
      </w:r>
      <w:proofErr w:type="spellStart"/>
      <w:r>
        <w:t>tilemap</w:t>
      </w:r>
      <w:proofErr w:type="spellEnd"/>
      <w:r>
        <w:t xml:space="preserve"> te binden.</w:t>
      </w:r>
    </w:p>
    <w:p w14:paraId="22D64D3C" w14:textId="1F6B9256" w:rsidR="004B350B" w:rsidRDefault="008545F6" w:rsidP="00B15D41">
      <w:pPr>
        <w:keepNext/>
      </w:pPr>
      <w:r>
        <w:t xml:space="preserve">Het is goed om na een </w:t>
      </w:r>
      <w:r w:rsidR="00EF4D01">
        <w:t>Functioneel</w:t>
      </w:r>
      <w:r>
        <w:t xml:space="preserve"> Ontwerp te gaan verdiepen in de materie en daar dan een duidelijk document </w:t>
      </w:r>
      <w:r w:rsidR="00EF4D01">
        <w:t xml:space="preserve">over </w:t>
      </w:r>
      <w:r>
        <w:t>te maken die als richtlijn kan worden gebruikt om de opdracht tot een goed einde te brengen.</w:t>
      </w:r>
    </w:p>
    <w:bookmarkStart w:id="32" w:name="_Toc8318914" w:displacedByCustomXml="next"/>
    <w:sdt>
      <w:sdtPr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</w:rPr>
        <w:id w:val="460397740"/>
        <w:docPartObj>
          <w:docPartGallery w:val="Bibliographies"/>
          <w:docPartUnique/>
        </w:docPartObj>
      </w:sdtPr>
      <w:sdtContent>
        <w:p w14:paraId="0F9965D9" w14:textId="53819427" w:rsidR="001824EC" w:rsidRPr="006A52E8" w:rsidRDefault="008545F6" w:rsidP="006A52E8">
          <w:pPr>
            <w:pStyle w:val="Kop1"/>
          </w:pPr>
          <w:r w:rsidRPr="006A52E8">
            <w:rPr>
              <w:caps w:val="0"/>
            </w:rPr>
            <w:t>BRONVERMELDING</w:t>
          </w:r>
          <w:bookmarkEnd w:id="32"/>
          <w:r w:rsidRPr="006A52E8">
            <w:rPr>
              <w:caps w:val="0"/>
            </w:rPr>
            <w:tab/>
          </w:r>
        </w:p>
        <w:sdt>
          <w:sdtPr>
            <w:id w:val="-573587230"/>
            <w:bibliography/>
          </w:sdtPr>
          <w:sdtContent>
            <w:p w14:paraId="777198F0" w14:textId="0BBB777B" w:rsidR="00AC2E86" w:rsidRDefault="00AC2E86" w:rsidP="003956BE"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3956BE">
                <w:rPr>
                  <w:b/>
                  <w:bCs/>
                  <w:noProof/>
                </w:rPr>
                <w:t>Het huidige document heeft geen bronnen.</w:t>
              </w: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C0528DF" w14:textId="77777777" w:rsidR="00BC1AF2" w:rsidRPr="001A6151" w:rsidRDefault="00BC1AF2"/>
    <w:sectPr w:rsidR="00BC1AF2" w:rsidRPr="001A6151" w:rsidSect="002E340E">
      <w:footerReference w:type="default" r:id="rId15"/>
      <w:pgSz w:w="11906" w:h="16838" w:code="9"/>
      <w:pgMar w:top="733" w:right="991" w:bottom="1134" w:left="1134" w:header="720" w:footer="4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3A4380" w14:textId="77777777" w:rsidR="007E155C" w:rsidRDefault="007E155C">
      <w:pPr>
        <w:spacing w:line="240" w:lineRule="auto"/>
      </w:pPr>
      <w:r>
        <w:separator/>
      </w:r>
    </w:p>
  </w:endnote>
  <w:endnote w:type="continuationSeparator" w:id="0">
    <w:p w14:paraId="00B7D78E" w14:textId="77777777" w:rsidR="007E155C" w:rsidRDefault="007E15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-Bold">
    <w:altName w:val="Calibri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02492608"/>
      <w:docPartObj>
        <w:docPartGallery w:val="Page Numbers (Bottom of Page)"/>
        <w:docPartUnique/>
      </w:docPartObj>
    </w:sdtPr>
    <w:sdtContent>
      <w:p w14:paraId="2A180CA0" w14:textId="2D1E30E2" w:rsidR="00936247" w:rsidRDefault="00936247" w:rsidP="00444925">
        <w:pPr>
          <w:pStyle w:val="Voettekst"/>
          <w:pBdr>
            <w:right w:val="single" w:sz="4" w:space="0" w:color="215D4B" w:themeColor="accent4" w:themeShade="80"/>
          </w:pBdr>
          <w:ind w:left="-851" w:right="8199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6</w:t>
        </w:r>
        <w:r>
          <w:fldChar w:fldCharType="end"/>
        </w:r>
      </w:p>
    </w:sdtContent>
  </w:sdt>
  <w:p w14:paraId="0E7A5F21" w14:textId="77777777" w:rsidR="00936247" w:rsidRDefault="00936247" w:rsidP="009C13D8">
    <w:pPr>
      <w:ind w:left="57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D7C153" w14:textId="77777777" w:rsidR="007E155C" w:rsidRDefault="007E155C">
      <w:pPr>
        <w:spacing w:line="240" w:lineRule="auto"/>
      </w:pPr>
      <w:r>
        <w:separator/>
      </w:r>
    </w:p>
  </w:footnote>
  <w:footnote w:type="continuationSeparator" w:id="0">
    <w:p w14:paraId="1E2E343B" w14:textId="77777777" w:rsidR="007E155C" w:rsidRDefault="007E155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3356C1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CD06E222"/>
    <w:lvl w:ilvl="0">
      <w:start w:val="1"/>
      <w:numFmt w:val="bullet"/>
      <w:pStyle w:val="Lijstopsomteken"/>
      <w:lvlText w:val=""/>
      <w:lvlJc w:val="left"/>
      <w:pPr>
        <w:ind w:left="216" w:hanging="216"/>
      </w:pPr>
      <w:rPr>
        <w:rFonts w:ascii="Symbol" w:hAnsi="Symbol" w:hint="default"/>
        <w:color w:val="0D5672" w:themeColor="accent1" w:themeShade="80"/>
      </w:rPr>
    </w:lvl>
  </w:abstractNum>
  <w:abstractNum w:abstractNumId="2" w15:restartNumberingAfterBreak="0">
    <w:nsid w:val="005F5FC4"/>
    <w:multiLevelType w:val="hybridMultilevel"/>
    <w:tmpl w:val="1786E156"/>
    <w:lvl w:ilvl="0" w:tplc="600E6D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6226C6D"/>
    <w:multiLevelType w:val="hybridMultilevel"/>
    <w:tmpl w:val="CEFAF966"/>
    <w:lvl w:ilvl="0" w:tplc="DE5AD2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A4242F2"/>
    <w:multiLevelType w:val="hybridMultilevel"/>
    <w:tmpl w:val="48CAE30E"/>
    <w:lvl w:ilvl="0" w:tplc="8B2C95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B6431A4"/>
    <w:multiLevelType w:val="hybridMultilevel"/>
    <w:tmpl w:val="C136DF4A"/>
    <w:lvl w:ilvl="0" w:tplc="95FEB1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03910A4"/>
    <w:multiLevelType w:val="hybridMultilevel"/>
    <w:tmpl w:val="2EDE487A"/>
    <w:lvl w:ilvl="0" w:tplc="1974EC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3E5BC0"/>
    <w:multiLevelType w:val="hybridMultilevel"/>
    <w:tmpl w:val="455655EC"/>
    <w:lvl w:ilvl="0" w:tplc="02FA78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0FD6CA4"/>
    <w:multiLevelType w:val="multilevel"/>
    <w:tmpl w:val="4560E5D6"/>
    <w:lvl w:ilvl="0">
      <w:start w:val="2"/>
      <w:numFmt w:val="decimal"/>
      <w:pStyle w:val="Kop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Kop2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116F14A0"/>
    <w:multiLevelType w:val="hybridMultilevel"/>
    <w:tmpl w:val="F5F8CCDA"/>
    <w:lvl w:ilvl="0" w:tplc="BB24E5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1FE6958"/>
    <w:multiLevelType w:val="hybridMultilevel"/>
    <w:tmpl w:val="A66E7D2E"/>
    <w:lvl w:ilvl="0" w:tplc="F11433EE">
      <w:start w:val="3"/>
      <w:numFmt w:val="bullet"/>
      <w:lvlText w:val="-"/>
      <w:lvlJc w:val="left"/>
      <w:pPr>
        <w:ind w:left="720" w:hanging="360"/>
      </w:pPr>
      <w:rPr>
        <w:rFonts w:ascii="Tw Cen MT" w:eastAsiaTheme="minorEastAsia" w:hAnsi="Tw Cen MT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236103"/>
    <w:multiLevelType w:val="hybridMultilevel"/>
    <w:tmpl w:val="0444EEF2"/>
    <w:lvl w:ilvl="0" w:tplc="877E7A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3B24BA6"/>
    <w:multiLevelType w:val="hybridMultilevel"/>
    <w:tmpl w:val="8E5A8828"/>
    <w:lvl w:ilvl="0" w:tplc="0413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C13631"/>
    <w:multiLevelType w:val="hybridMultilevel"/>
    <w:tmpl w:val="73DE82F8"/>
    <w:lvl w:ilvl="0" w:tplc="D2C08B32">
      <w:start w:val="3"/>
      <w:numFmt w:val="bullet"/>
      <w:lvlText w:val="-"/>
      <w:lvlJc w:val="left"/>
      <w:pPr>
        <w:ind w:left="720" w:hanging="360"/>
      </w:pPr>
      <w:rPr>
        <w:rFonts w:ascii="Tw Cen MT" w:eastAsiaTheme="minorEastAsia" w:hAnsi="Tw Cen MT" w:cstheme="minorBidi" w:hint="default"/>
        <w:b w:val="0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0D94ECA"/>
    <w:multiLevelType w:val="hybridMultilevel"/>
    <w:tmpl w:val="275C79F6"/>
    <w:lvl w:ilvl="0" w:tplc="04130019">
      <w:start w:val="1"/>
      <w:numFmt w:val="lowerLetter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7A103F"/>
    <w:multiLevelType w:val="hybridMultilevel"/>
    <w:tmpl w:val="1EAC0FF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0C7500"/>
    <w:multiLevelType w:val="hybridMultilevel"/>
    <w:tmpl w:val="AF2E2262"/>
    <w:lvl w:ilvl="0" w:tplc="0413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3C7653"/>
    <w:multiLevelType w:val="hybridMultilevel"/>
    <w:tmpl w:val="275C79F6"/>
    <w:lvl w:ilvl="0" w:tplc="04130019">
      <w:start w:val="1"/>
      <w:numFmt w:val="lowerLetter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DF5483"/>
    <w:multiLevelType w:val="hybridMultilevel"/>
    <w:tmpl w:val="9AF0947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F74310"/>
    <w:multiLevelType w:val="hybridMultilevel"/>
    <w:tmpl w:val="22C8A2BE"/>
    <w:lvl w:ilvl="0" w:tplc="04130019">
      <w:start w:val="1"/>
      <w:numFmt w:val="lowerLetter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0A2823"/>
    <w:multiLevelType w:val="hybridMultilevel"/>
    <w:tmpl w:val="24C85056"/>
    <w:lvl w:ilvl="0" w:tplc="02B2E4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09F5543"/>
    <w:multiLevelType w:val="hybridMultilevel"/>
    <w:tmpl w:val="B0D4630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C25D3D"/>
    <w:multiLevelType w:val="hybridMultilevel"/>
    <w:tmpl w:val="F9B41914"/>
    <w:lvl w:ilvl="0" w:tplc="9A9004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22A6923"/>
    <w:multiLevelType w:val="hybridMultilevel"/>
    <w:tmpl w:val="4A4EE3BC"/>
    <w:lvl w:ilvl="0" w:tplc="0413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DA56DF"/>
    <w:multiLevelType w:val="hybridMultilevel"/>
    <w:tmpl w:val="D5548714"/>
    <w:lvl w:ilvl="0" w:tplc="04130019">
      <w:start w:val="1"/>
      <w:numFmt w:val="lowerLetter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B74757"/>
    <w:multiLevelType w:val="hybridMultilevel"/>
    <w:tmpl w:val="179AB1E8"/>
    <w:lvl w:ilvl="0" w:tplc="0413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387FCA"/>
    <w:multiLevelType w:val="hybridMultilevel"/>
    <w:tmpl w:val="8716F0C4"/>
    <w:lvl w:ilvl="0" w:tplc="0413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3B7EBC"/>
    <w:multiLevelType w:val="hybridMultilevel"/>
    <w:tmpl w:val="90D0EE78"/>
    <w:lvl w:ilvl="0" w:tplc="CB480D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0806367"/>
    <w:multiLevelType w:val="hybridMultilevel"/>
    <w:tmpl w:val="ADA8753A"/>
    <w:lvl w:ilvl="0" w:tplc="158C0E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328330B"/>
    <w:multiLevelType w:val="hybridMultilevel"/>
    <w:tmpl w:val="D5641F4C"/>
    <w:lvl w:ilvl="0" w:tplc="0413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F766EF"/>
    <w:multiLevelType w:val="hybridMultilevel"/>
    <w:tmpl w:val="7988F4F2"/>
    <w:lvl w:ilvl="0" w:tplc="F8EE5C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AF052CD"/>
    <w:multiLevelType w:val="hybridMultilevel"/>
    <w:tmpl w:val="7B30638E"/>
    <w:lvl w:ilvl="0" w:tplc="D2C08B32">
      <w:start w:val="3"/>
      <w:numFmt w:val="bullet"/>
      <w:lvlText w:val="-"/>
      <w:lvlJc w:val="left"/>
      <w:pPr>
        <w:ind w:left="720" w:hanging="360"/>
      </w:pPr>
      <w:rPr>
        <w:rFonts w:ascii="Tw Cen MT" w:eastAsiaTheme="minorEastAsia" w:hAnsi="Tw Cen MT" w:cstheme="minorBidi" w:hint="default"/>
        <w:b w:val="0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4D5128"/>
    <w:multiLevelType w:val="hybridMultilevel"/>
    <w:tmpl w:val="8C8A1972"/>
    <w:lvl w:ilvl="0" w:tplc="DCD0AC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4" w15:restartNumberingAfterBreak="0">
    <w:nsid w:val="7D5A432C"/>
    <w:multiLevelType w:val="hybridMultilevel"/>
    <w:tmpl w:val="4224D0BC"/>
    <w:lvl w:ilvl="0" w:tplc="0413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33"/>
  </w:num>
  <w:num w:numId="4">
    <w:abstractNumId w:val="13"/>
  </w:num>
  <w:num w:numId="5">
    <w:abstractNumId w:val="12"/>
  </w:num>
  <w:num w:numId="6">
    <w:abstractNumId w:val="10"/>
  </w:num>
  <w:num w:numId="7">
    <w:abstractNumId w:val="17"/>
  </w:num>
  <w:num w:numId="8">
    <w:abstractNumId w:val="14"/>
  </w:num>
  <w:num w:numId="9">
    <w:abstractNumId w:val="6"/>
  </w:num>
  <w:num w:numId="10">
    <w:abstractNumId w:val="5"/>
  </w:num>
  <w:num w:numId="11">
    <w:abstractNumId w:val="9"/>
  </w:num>
  <w:num w:numId="12">
    <w:abstractNumId w:val="3"/>
  </w:num>
  <w:num w:numId="13">
    <w:abstractNumId w:val="20"/>
  </w:num>
  <w:num w:numId="14">
    <w:abstractNumId w:val="4"/>
  </w:num>
  <w:num w:numId="15">
    <w:abstractNumId w:val="27"/>
  </w:num>
  <w:num w:numId="16">
    <w:abstractNumId w:val="28"/>
  </w:num>
  <w:num w:numId="17">
    <w:abstractNumId w:val="22"/>
  </w:num>
  <w:num w:numId="18">
    <w:abstractNumId w:val="32"/>
  </w:num>
  <w:num w:numId="19">
    <w:abstractNumId w:val="7"/>
  </w:num>
  <w:num w:numId="20">
    <w:abstractNumId w:val="2"/>
  </w:num>
  <w:num w:numId="21">
    <w:abstractNumId w:val="30"/>
  </w:num>
  <w:num w:numId="22">
    <w:abstractNumId w:val="11"/>
  </w:num>
  <w:num w:numId="23">
    <w:abstractNumId w:val="24"/>
  </w:num>
  <w:num w:numId="24">
    <w:abstractNumId w:val="19"/>
  </w:num>
  <w:num w:numId="25">
    <w:abstractNumId w:val="0"/>
  </w:num>
  <w:num w:numId="26">
    <w:abstractNumId w:val="34"/>
  </w:num>
  <w:num w:numId="27">
    <w:abstractNumId w:val="25"/>
  </w:num>
  <w:num w:numId="28">
    <w:abstractNumId w:val="16"/>
  </w:num>
  <w:num w:numId="29">
    <w:abstractNumId w:val="23"/>
  </w:num>
  <w:num w:numId="30">
    <w:abstractNumId w:val="26"/>
  </w:num>
  <w:num w:numId="31">
    <w:abstractNumId w:val="29"/>
  </w:num>
  <w:num w:numId="32">
    <w:abstractNumId w:val="15"/>
  </w:num>
  <w:num w:numId="33">
    <w:abstractNumId w:val="21"/>
  </w:num>
  <w:num w:numId="34">
    <w:abstractNumId w:val="18"/>
  </w:num>
  <w:num w:numId="35">
    <w:abstractNumId w:val="31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45E2"/>
    <w:rsid w:val="00014CB4"/>
    <w:rsid w:val="00016917"/>
    <w:rsid w:val="000228C0"/>
    <w:rsid w:val="000308A8"/>
    <w:rsid w:val="00034E84"/>
    <w:rsid w:val="00035AF3"/>
    <w:rsid w:val="00044197"/>
    <w:rsid w:val="00046E0B"/>
    <w:rsid w:val="00047722"/>
    <w:rsid w:val="000501B6"/>
    <w:rsid w:val="000517DB"/>
    <w:rsid w:val="00053A3B"/>
    <w:rsid w:val="00054ADC"/>
    <w:rsid w:val="00057129"/>
    <w:rsid w:val="0006118E"/>
    <w:rsid w:val="00062448"/>
    <w:rsid w:val="00065BBB"/>
    <w:rsid w:val="00066628"/>
    <w:rsid w:val="0008057E"/>
    <w:rsid w:val="0008070C"/>
    <w:rsid w:val="00081AD6"/>
    <w:rsid w:val="00081B43"/>
    <w:rsid w:val="00082CBE"/>
    <w:rsid w:val="0008504E"/>
    <w:rsid w:val="00095B51"/>
    <w:rsid w:val="000960A0"/>
    <w:rsid w:val="000A069B"/>
    <w:rsid w:val="000A289A"/>
    <w:rsid w:val="000A4EB2"/>
    <w:rsid w:val="000A7CF9"/>
    <w:rsid w:val="000B275C"/>
    <w:rsid w:val="000B6C45"/>
    <w:rsid w:val="000C06EE"/>
    <w:rsid w:val="000D02B3"/>
    <w:rsid w:val="000D1AF0"/>
    <w:rsid w:val="000D3721"/>
    <w:rsid w:val="000E0FC7"/>
    <w:rsid w:val="000F2AF6"/>
    <w:rsid w:val="00106F54"/>
    <w:rsid w:val="001073CA"/>
    <w:rsid w:val="00113338"/>
    <w:rsid w:val="00115B5D"/>
    <w:rsid w:val="00120182"/>
    <w:rsid w:val="00122300"/>
    <w:rsid w:val="00122C06"/>
    <w:rsid w:val="00124CEB"/>
    <w:rsid w:val="00131C15"/>
    <w:rsid w:val="00135F06"/>
    <w:rsid w:val="00136A8C"/>
    <w:rsid w:val="001418FD"/>
    <w:rsid w:val="00142F07"/>
    <w:rsid w:val="00147776"/>
    <w:rsid w:val="00150735"/>
    <w:rsid w:val="001508BE"/>
    <w:rsid w:val="00153960"/>
    <w:rsid w:val="00153FBC"/>
    <w:rsid w:val="0016380A"/>
    <w:rsid w:val="00164D64"/>
    <w:rsid w:val="001668E8"/>
    <w:rsid w:val="00166F83"/>
    <w:rsid w:val="001714B4"/>
    <w:rsid w:val="001824EC"/>
    <w:rsid w:val="00187EAC"/>
    <w:rsid w:val="00190922"/>
    <w:rsid w:val="00192840"/>
    <w:rsid w:val="00192BA9"/>
    <w:rsid w:val="001A59F7"/>
    <w:rsid w:val="001A5BC2"/>
    <w:rsid w:val="001A6151"/>
    <w:rsid w:val="001A786E"/>
    <w:rsid w:val="001B171A"/>
    <w:rsid w:val="001C30B8"/>
    <w:rsid w:val="001C765B"/>
    <w:rsid w:val="001D04AB"/>
    <w:rsid w:val="001D0598"/>
    <w:rsid w:val="001D35CA"/>
    <w:rsid w:val="001E1720"/>
    <w:rsid w:val="001E5433"/>
    <w:rsid w:val="001E5B72"/>
    <w:rsid w:val="001F2F52"/>
    <w:rsid w:val="00203D76"/>
    <w:rsid w:val="00206801"/>
    <w:rsid w:val="00213916"/>
    <w:rsid w:val="00216C36"/>
    <w:rsid w:val="00217DA5"/>
    <w:rsid w:val="002231FD"/>
    <w:rsid w:val="00226CE1"/>
    <w:rsid w:val="002307CA"/>
    <w:rsid w:val="002352C8"/>
    <w:rsid w:val="00235A00"/>
    <w:rsid w:val="00235CD3"/>
    <w:rsid w:val="00245F81"/>
    <w:rsid w:val="002470C5"/>
    <w:rsid w:val="002514DF"/>
    <w:rsid w:val="002538DD"/>
    <w:rsid w:val="002579EB"/>
    <w:rsid w:val="00260CF0"/>
    <w:rsid w:val="00264A11"/>
    <w:rsid w:val="00273D70"/>
    <w:rsid w:val="00286F17"/>
    <w:rsid w:val="00287537"/>
    <w:rsid w:val="002A1B6E"/>
    <w:rsid w:val="002A511E"/>
    <w:rsid w:val="002B3AA2"/>
    <w:rsid w:val="002B45E2"/>
    <w:rsid w:val="002B5325"/>
    <w:rsid w:val="002B6C13"/>
    <w:rsid w:val="002C3398"/>
    <w:rsid w:val="002C4F70"/>
    <w:rsid w:val="002D6D73"/>
    <w:rsid w:val="002E340E"/>
    <w:rsid w:val="002E3CD3"/>
    <w:rsid w:val="002E53AF"/>
    <w:rsid w:val="002E68FB"/>
    <w:rsid w:val="002F1A57"/>
    <w:rsid w:val="002F1C41"/>
    <w:rsid w:val="00305C6C"/>
    <w:rsid w:val="00306A5E"/>
    <w:rsid w:val="00311428"/>
    <w:rsid w:val="0032735A"/>
    <w:rsid w:val="00336DA8"/>
    <w:rsid w:val="00340EEE"/>
    <w:rsid w:val="00340FF7"/>
    <w:rsid w:val="00344246"/>
    <w:rsid w:val="00344975"/>
    <w:rsid w:val="00345B83"/>
    <w:rsid w:val="00350581"/>
    <w:rsid w:val="00352195"/>
    <w:rsid w:val="003521A6"/>
    <w:rsid w:val="003564F1"/>
    <w:rsid w:val="003633D2"/>
    <w:rsid w:val="00364A35"/>
    <w:rsid w:val="0036501C"/>
    <w:rsid w:val="00366ACA"/>
    <w:rsid w:val="003739CC"/>
    <w:rsid w:val="0038058F"/>
    <w:rsid w:val="0038171C"/>
    <w:rsid w:val="00385AE0"/>
    <w:rsid w:val="00391845"/>
    <w:rsid w:val="00391A18"/>
    <w:rsid w:val="00392B48"/>
    <w:rsid w:val="003956BE"/>
    <w:rsid w:val="003A2CD2"/>
    <w:rsid w:val="003B0482"/>
    <w:rsid w:val="003B05B5"/>
    <w:rsid w:val="003B215F"/>
    <w:rsid w:val="003B42B2"/>
    <w:rsid w:val="003B607A"/>
    <w:rsid w:val="003C00AD"/>
    <w:rsid w:val="003C1E78"/>
    <w:rsid w:val="003C2A7B"/>
    <w:rsid w:val="003C7F16"/>
    <w:rsid w:val="003E1CD2"/>
    <w:rsid w:val="003F17BB"/>
    <w:rsid w:val="003F6CC2"/>
    <w:rsid w:val="00400403"/>
    <w:rsid w:val="004023FC"/>
    <w:rsid w:val="00406A2C"/>
    <w:rsid w:val="00407E71"/>
    <w:rsid w:val="004149EF"/>
    <w:rsid w:val="00417E42"/>
    <w:rsid w:val="00417F29"/>
    <w:rsid w:val="00422C34"/>
    <w:rsid w:val="004241F9"/>
    <w:rsid w:val="00430D21"/>
    <w:rsid w:val="00431936"/>
    <w:rsid w:val="00440B27"/>
    <w:rsid w:val="00444925"/>
    <w:rsid w:val="0044535D"/>
    <w:rsid w:val="00445FD1"/>
    <w:rsid w:val="004550B5"/>
    <w:rsid w:val="0045752E"/>
    <w:rsid w:val="00463E8E"/>
    <w:rsid w:val="0047082C"/>
    <w:rsid w:val="00473FC6"/>
    <w:rsid w:val="0047481A"/>
    <w:rsid w:val="0047763D"/>
    <w:rsid w:val="00484E2D"/>
    <w:rsid w:val="0049014B"/>
    <w:rsid w:val="00491B8C"/>
    <w:rsid w:val="00492067"/>
    <w:rsid w:val="00496E91"/>
    <w:rsid w:val="00497124"/>
    <w:rsid w:val="004A0D6B"/>
    <w:rsid w:val="004A1A69"/>
    <w:rsid w:val="004B350B"/>
    <w:rsid w:val="004B781E"/>
    <w:rsid w:val="004C14BC"/>
    <w:rsid w:val="004C1E41"/>
    <w:rsid w:val="004D4D70"/>
    <w:rsid w:val="004D5676"/>
    <w:rsid w:val="004E2A04"/>
    <w:rsid w:val="004F0932"/>
    <w:rsid w:val="00504568"/>
    <w:rsid w:val="005048A8"/>
    <w:rsid w:val="005067B7"/>
    <w:rsid w:val="005142EE"/>
    <w:rsid w:val="0051625F"/>
    <w:rsid w:val="005307F2"/>
    <w:rsid w:val="005365DB"/>
    <w:rsid w:val="00541026"/>
    <w:rsid w:val="00541D83"/>
    <w:rsid w:val="00543D0E"/>
    <w:rsid w:val="00550370"/>
    <w:rsid w:val="00551BD8"/>
    <w:rsid w:val="00554FEE"/>
    <w:rsid w:val="00556E04"/>
    <w:rsid w:val="00556E16"/>
    <w:rsid w:val="005620C0"/>
    <w:rsid w:val="00564D45"/>
    <w:rsid w:val="00566A88"/>
    <w:rsid w:val="005735D0"/>
    <w:rsid w:val="00573DBB"/>
    <w:rsid w:val="00574082"/>
    <w:rsid w:val="0057480F"/>
    <w:rsid w:val="00576CFA"/>
    <w:rsid w:val="005815DA"/>
    <w:rsid w:val="00591AC5"/>
    <w:rsid w:val="00591D69"/>
    <w:rsid w:val="00594568"/>
    <w:rsid w:val="005964EA"/>
    <w:rsid w:val="00596A53"/>
    <w:rsid w:val="005A3BE5"/>
    <w:rsid w:val="005B4C69"/>
    <w:rsid w:val="005D3028"/>
    <w:rsid w:val="005D73C1"/>
    <w:rsid w:val="005E0C25"/>
    <w:rsid w:val="005E1CD4"/>
    <w:rsid w:val="005F0AD5"/>
    <w:rsid w:val="005F2819"/>
    <w:rsid w:val="005F53D2"/>
    <w:rsid w:val="006032DC"/>
    <w:rsid w:val="00610C94"/>
    <w:rsid w:val="0061279F"/>
    <w:rsid w:val="00615554"/>
    <w:rsid w:val="00615B2B"/>
    <w:rsid w:val="006172E4"/>
    <w:rsid w:val="0062382F"/>
    <w:rsid w:val="00627ACB"/>
    <w:rsid w:val="0064144F"/>
    <w:rsid w:val="0064279C"/>
    <w:rsid w:val="00661930"/>
    <w:rsid w:val="00662C3F"/>
    <w:rsid w:val="00667537"/>
    <w:rsid w:val="00672B60"/>
    <w:rsid w:val="00674997"/>
    <w:rsid w:val="00683F11"/>
    <w:rsid w:val="00684439"/>
    <w:rsid w:val="00691910"/>
    <w:rsid w:val="0069401B"/>
    <w:rsid w:val="006A296E"/>
    <w:rsid w:val="006A52E8"/>
    <w:rsid w:val="006C167E"/>
    <w:rsid w:val="006C287D"/>
    <w:rsid w:val="006C4DC6"/>
    <w:rsid w:val="006C7441"/>
    <w:rsid w:val="006C773E"/>
    <w:rsid w:val="006C7A7E"/>
    <w:rsid w:val="006D017B"/>
    <w:rsid w:val="006E4ED3"/>
    <w:rsid w:val="006E7B03"/>
    <w:rsid w:val="006F1E89"/>
    <w:rsid w:val="00705F1A"/>
    <w:rsid w:val="0071067C"/>
    <w:rsid w:val="007107E3"/>
    <w:rsid w:val="00712D08"/>
    <w:rsid w:val="007155A9"/>
    <w:rsid w:val="00717041"/>
    <w:rsid w:val="00730B39"/>
    <w:rsid w:val="00735137"/>
    <w:rsid w:val="00742FB3"/>
    <w:rsid w:val="00744B0F"/>
    <w:rsid w:val="007461D6"/>
    <w:rsid w:val="00751E0A"/>
    <w:rsid w:val="0075513C"/>
    <w:rsid w:val="00761DE6"/>
    <w:rsid w:val="007662C5"/>
    <w:rsid w:val="00767F0A"/>
    <w:rsid w:val="00767F0E"/>
    <w:rsid w:val="0077103B"/>
    <w:rsid w:val="00771206"/>
    <w:rsid w:val="00771DB9"/>
    <w:rsid w:val="00776ECC"/>
    <w:rsid w:val="00777278"/>
    <w:rsid w:val="00781F53"/>
    <w:rsid w:val="00790CD3"/>
    <w:rsid w:val="007A0A5B"/>
    <w:rsid w:val="007A4EEC"/>
    <w:rsid w:val="007B00EB"/>
    <w:rsid w:val="007B5BFF"/>
    <w:rsid w:val="007C3D7B"/>
    <w:rsid w:val="007D33CA"/>
    <w:rsid w:val="007D5754"/>
    <w:rsid w:val="007E155C"/>
    <w:rsid w:val="007E7477"/>
    <w:rsid w:val="008314CF"/>
    <w:rsid w:val="0083205F"/>
    <w:rsid w:val="0083473E"/>
    <w:rsid w:val="00836695"/>
    <w:rsid w:val="00837187"/>
    <w:rsid w:val="00840852"/>
    <w:rsid w:val="008530FE"/>
    <w:rsid w:val="00853230"/>
    <w:rsid w:val="008545F6"/>
    <w:rsid w:val="008562DB"/>
    <w:rsid w:val="00862D8E"/>
    <w:rsid w:val="008675D9"/>
    <w:rsid w:val="00882E6A"/>
    <w:rsid w:val="00885DC4"/>
    <w:rsid w:val="00891097"/>
    <w:rsid w:val="0089259C"/>
    <w:rsid w:val="008A2FBD"/>
    <w:rsid w:val="008B4B0A"/>
    <w:rsid w:val="008D2285"/>
    <w:rsid w:val="008D5F90"/>
    <w:rsid w:val="008E01BA"/>
    <w:rsid w:val="008F0D6E"/>
    <w:rsid w:val="008F0E61"/>
    <w:rsid w:val="008F31CA"/>
    <w:rsid w:val="008F4FEC"/>
    <w:rsid w:val="008F6D9A"/>
    <w:rsid w:val="00910C18"/>
    <w:rsid w:val="00927E9B"/>
    <w:rsid w:val="00931779"/>
    <w:rsid w:val="00934DD2"/>
    <w:rsid w:val="00935BEE"/>
    <w:rsid w:val="00936247"/>
    <w:rsid w:val="009466EC"/>
    <w:rsid w:val="009601B8"/>
    <w:rsid w:val="00965A06"/>
    <w:rsid w:val="0096756A"/>
    <w:rsid w:val="0097371B"/>
    <w:rsid w:val="009821D2"/>
    <w:rsid w:val="00982D1A"/>
    <w:rsid w:val="00985674"/>
    <w:rsid w:val="00986607"/>
    <w:rsid w:val="00991104"/>
    <w:rsid w:val="009A2FEE"/>
    <w:rsid w:val="009A5211"/>
    <w:rsid w:val="009B0674"/>
    <w:rsid w:val="009B0EF7"/>
    <w:rsid w:val="009B4F33"/>
    <w:rsid w:val="009C13D8"/>
    <w:rsid w:val="009C18F3"/>
    <w:rsid w:val="009D01CA"/>
    <w:rsid w:val="009D28C4"/>
    <w:rsid w:val="009D5F97"/>
    <w:rsid w:val="009E334A"/>
    <w:rsid w:val="009E6DE9"/>
    <w:rsid w:val="009F0C84"/>
    <w:rsid w:val="00A047A3"/>
    <w:rsid w:val="00A05362"/>
    <w:rsid w:val="00A100A8"/>
    <w:rsid w:val="00A249B3"/>
    <w:rsid w:val="00A25BE3"/>
    <w:rsid w:val="00A4162C"/>
    <w:rsid w:val="00A45225"/>
    <w:rsid w:val="00A53BC7"/>
    <w:rsid w:val="00A56300"/>
    <w:rsid w:val="00A57035"/>
    <w:rsid w:val="00A61313"/>
    <w:rsid w:val="00A61AAC"/>
    <w:rsid w:val="00A73733"/>
    <w:rsid w:val="00A76C0E"/>
    <w:rsid w:val="00A80D2B"/>
    <w:rsid w:val="00A9648E"/>
    <w:rsid w:val="00AA480C"/>
    <w:rsid w:val="00AB29CD"/>
    <w:rsid w:val="00AB4BBE"/>
    <w:rsid w:val="00AC2E86"/>
    <w:rsid w:val="00AC5C6F"/>
    <w:rsid w:val="00AD59F0"/>
    <w:rsid w:val="00AD7945"/>
    <w:rsid w:val="00AE0F11"/>
    <w:rsid w:val="00AE1B0E"/>
    <w:rsid w:val="00AF0C05"/>
    <w:rsid w:val="00AF27B6"/>
    <w:rsid w:val="00AF315D"/>
    <w:rsid w:val="00AF6F1E"/>
    <w:rsid w:val="00B03EE5"/>
    <w:rsid w:val="00B15AF5"/>
    <w:rsid w:val="00B15D41"/>
    <w:rsid w:val="00B206F4"/>
    <w:rsid w:val="00B3009B"/>
    <w:rsid w:val="00B33ED8"/>
    <w:rsid w:val="00B44A3C"/>
    <w:rsid w:val="00B46725"/>
    <w:rsid w:val="00B477EA"/>
    <w:rsid w:val="00B51093"/>
    <w:rsid w:val="00B71D60"/>
    <w:rsid w:val="00B73967"/>
    <w:rsid w:val="00B85327"/>
    <w:rsid w:val="00B90FF0"/>
    <w:rsid w:val="00B93CBF"/>
    <w:rsid w:val="00B97013"/>
    <w:rsid w:val="00BA562A"/>
    <w:rsid w:val="00BA6A6F"/>
    <w:rsid w:val="00BB0A6D"/>
    <w:rsid w:val="00BB5CF8"/>
    <w:rsid w:val="00BC1AF2"/>
    <w:rsid w:val="00BD3876"/>
    <w:rsid w:val="00BE1EA2"/>
    <w:rsid w:val="00C07E73"/>
    <w:rsid w:val="00C161D6"/>
    <w:rsid w:val="00C20CE5"/>
    <w:rsid w:val="00C249D8"/>
    <w:rsid w:val="00C334FC"/>
    <w:rsid w:val="00C43B06"/>
    <w:rsid w:val="00C43C6E"/>
    <w:rsid w:val="00C453A5"/>
    <w:rsid w:val="00C55A98"/>
    <w:rsid w:val="00C62736"/>
    <w:rsid w:val="00C62F76"/>
    <w:rsid w:val="00C70FB7"/>
    <w:rsid w:val="00C70FF4"/>
    <w:rsid w:val="00C71EA5"/>
    <w:rsid w:val="00C74454"/>
    <w:rsid w:val="00C82961"/>
    <w:rsid w:val="00C8567F"/>
    <w:rsid w:val="00CA1D17"/>
    <w:rsid w:val="00CA2C73"/>
    <w:rsid w:val="00CB3BCE"/>
    <w:rsid w:val="00CC5A7E"/>
    <w:rsid w:val="00CD31E1"/>
    <w:rsid w:val="00CD65FA"/>
    <w:rsid w:val="00CD71FF"/>
    <w:rsid w:val="00CE1A95"/>
    <w:rsid w:val="00CE2DD1"/>
    <w:rsid w:val="00CE363E"/>
    <w:rsid w:val="00CF62A1"/>
    <w:rsid w:val="00D101A2"/>
    <w:rsid w:val="00D12EF0"/>
    <w:rsid w:val="00D245D9"/>
    <w:rsid w:val="00D2525D"/>
    <w:rsid w:val="00D332C0"/>
    <w:rsid w:val="00D37B78"/>
    <w:rsid w:val="00D4032B"/>
    <w:rsid w:val="00D61D53"/>
    <w:rsid w:val="00D62A26"/>
    <w:rsid w:val="00D66D2F"/>
    <w:rsid w:val="00D678A8"/>
    <w:rsid w:val="00D70306"/>
    <w:rsid w:val="00D71046"/>
    <w:rsid w:val="00D72C2D"/>
    <w:rsid w:val="00D72F93"/>
    <w:rsid w:val="00D95323"/>
    <w:rsid w:val="00DA1581"/>
    <w:rsid w:val="00DA5292"/>
    <w:rsid w:val="00DB2921"/>
    <w:rsid w:val="00DC1212"/>
    <w:rsid w:val="00DC28EC"/>
    <w:rsid w:val="00DC49C4"/>
    <w:rsid w:val="00DC57D4"/>
    <w:rsid w:val="00DD4370"/>
    <w:rsid w:val="00DD6C2D"/>
    <w:rsid w:val="00DE591B"/>
    <w:rsid w:val="00DF26A4"/>
    <w:rsid w:val="00E00C84"/>
    <w:rsid w:val="00E016F4"/>
    <w:rsid w:val="00E034E1"/>
    <w:rsid w:val="00E05C06"/>
    <w:rsid w:val="00E2104E"/>
    <w:rsid w:val="00E3127D"/>
    <w:rsid w:val="00E31D93"/>
    <w:rsid w:val="00E479EC"/>
    <w:rsid w:val="00E55BAA"/>
    <w:rsid w:val="00E55C10"/>
    <w:rsid w:val="00E56449"/>
    <w:rsid w:val="00E669E2"/>
    <w:rsid w:val="00E81C25"/>
    <w:rsid w:val="00E82C18"/>
    <w:rsid w:val="00EB1328"/>
    <w:rsid w:val="00EB3069"/>
    <w:rsid w:val="00EB450E"/>
    <w:rsid w:val="00EB4595"/>
    <w:rsid w:val="00EC1B5B"/>
    <w:rsid w:val="00EC4C53"/>
    <w:rsid w:val="00EC4C75"/>
    <w:rsid w:val="00EC6631"/>
    <w:rsid w:val="00EC7BC3"/>
    <w:rsid w:val="00ED5111"/>
    <w:rsid w:val="00EE3252"/>
    <w:rsid w:val="00EF4D01"/>
    <w:rsid w:val="00EF520D"/>
    <w:rsid w:val="00EF74E1"/>
    <w:rsid w:val="00F00313"/>
    <w:rsid w:val="00F020B0"/>
    <w:rsid w:val="00F0411E"/>
    <w:rsid w:val="00F0759F"/>
    <w:rsid w:val="00F21503"/>
    <w:rsid w:val="00F26188"/>
    <w:rsid w:val="00F27D6C"/>
    <w:rsid w:val="00F31A37"/>
    <w:rsid w:val="00F33770"/>
    <w:rsid w:val="00F36A78"/>
    <w:rsid w:val="00F4433E"/>
    <w:rsid w:val="00F47379"/>
    <w:rsid w:val="00F568DB"/>
    <w:rsid w:val="00F6105C"/>
    <w:rsid w:val="00F66630"/>
    <w:rsid w:val="00F67BCB"/>
    <w:rsid w:val="00F72A56"/>
    <w:rsid w:val="00F740C6"/>
    <w:rsid w:val="00F80737"/>
    <w:rsid w:val="00F80C24"/>
    <w:rsid w:val="00F84231"/>
    <w:rsid w:val="00F84DAF"/>
    <w:rsid w:val="00F8534F"/>
    <w:rsid w:val="00F90611"/>
    <w:rsid w:val="00F92CB3"/>
    <w:rsid w:val="00FA3B92"/>
    <w:rsid w:val="00FB358A"/>
    <w:rsid w:val="00FB3C9C"/>
    <w:rsid w:val="00FB6FBF"/>
    <w:rsid w:val="00FB7E6A"/>
    <w:rsid w:val="00FC06A8"/>
    <w:rsid w:val="00FC1B3B"/>
    <w:rsid w:val="00FC7FAC"/>
    <w:rsid w:val="00FD06BF"/>
    <w:rsid w:val="00FD1FFF"/>
    <w:rsid w:val="00FD4C19"/>
    <w:rsid w:val="00FD7183"/>
    <w:rsid w:val="00FE3F1D"/>
    <w:rsid w:val="00FE72A9"/>
    <w:rsid w:val="00FF5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A9A320B"/>
  <w15:chartTrackingRefBased/>
  <w15:docId w15:val="{B085DE52-A35E-4C17-8A5D-99BD43C3B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NL" w:eastAsia="ja-JP" w:bidi="ar-SA"/>
      </w:rPr>
    </w:rPrDefault>
    <w:pPrDefault>
      <w:pPr>
        <w:spacing w:before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1668E8"/>
  </w:style>
  <w:style w:type="paragraph" w:styleId="Kop1">
    <w:name w:val="heading 1"/>
    <w:basedOn w:val="Standaard"/>
    <w:link w:val="Kop1Char"/>
    <w:uiPriority w:val="9"/>
    <w:qFormat/>
    <w:rsid w:val="006A52E8"/>
    <w:pPr>
      <w:keepNext/>
      <w:keepLines/>
      <w:numPr>
        <w:numId w:val="2"/>
      </w:numPr>
      <w:pBdr>
        <w:top w:val="single" w:sz="2" w:space="4" w:color="1CADE4" w:themeColor="accent1"/>
        <w:left w:val="single" w:sz="2" w:space="4" w:color="1CADE4" w:themeColor="accent1"/>
        <w:bottom w:val="single" w:sz="2" w:space="4" w:color="1CADE4" w:themeColor="accent1"/>
        <w:right w:val="single" w:sz="2" w:space="4" w:color="1CADE4" w:themeColor="accent1"/>
      </w:pBdr>
      <w:shd w:val="clear" w:color="auto" w:fill="1CADE4" w:themeFill="accent1"/>
      <w:spacing w:before="320" w:line="240" w:lineRule="auto"/>
      <w:ind w:left="360"/>
      <w:contextualSpacing/>
      <w:outlineLvl w:val="0"/>
    </w:pPr>
    <w:rPr>
      <w:rFonts w:asciiTheme="majorHAnsi" w:eastAsiaTheme="majorEastAsia" w:hAnsiTheme="majorHAnsi" w:cstheme="majorBidi"/>
      <w:b/>
      <w:bCs/>
      <w:caps/>
      <w:color w:val="FFFFFF" w:themeColor="background1"/>
      <w:sz w:val="32"/>
    </w:rPr>
  </w:style>
  <w:style w:type="paragraph" w:styleId="Kop2">
    <w:name w:val="heading 2"/>
    <w:basedOn w:val="Standaard"/>
    <w:link w:val="Kop2Char"/>
    <w:autoRedefine/>
    <w:uiPriority w:val="9"/>
    <w:unhideWhenUsed/>
    <w:qFormat/>
    <w:rsid w:val="00790CD3"/>
    <w:pPr>
      <w:keepNext/>
      <w:keepLines/>
      <w:numPr>
        <w:ilvl w:val="1"/>
        <w:numId w:val="2"/>
      </w:numPr>
      <w:pBdr>
        <w:top w:val="single" w:sz="2" w:space="4" w:color="2683C6" w:themeColor="accent2"/>
        <w:left w:val="single" w:sz="2" w:space="4" w:color="2683C6" w:themeColor="accent2"/>
        <w:bottom w:val="single" w:sz="2" w:space="4" w:color="2683C6" w:themeColor="accent2"/>
        <w:right w:val="single" w:sz="2" w:space="4" w:color="2683C6" w:themeColor="accent2"/>
      </w:pBdr>
      <w:shd w:val="clear" w:color="auto" w:fill="2683C6" w:themeFill="accent2"/>
      <w:spacing w:before="200" w:after="200" w:line="240" w:lineRule="auto"/>
      <w:ind w:left="0" w:firstLine="0"/>
      <w:contextualSpacing/>
      <w:outlineLvl w:val="1"/>
    </w:pPr>
  </w:style>
  <w:style w:type="paragraph" w:styleId="Kop3">
    <w:name w:val="heading 3"/>
    <w:basedOn w:val="Standaard"/>
    <w:link w:val="Kop3Char"/>
    <w:uiPriority w:val="9"/>
    <w:unhideWhenUsed/>
    <w:qFormat/>
    <w:rsid w:val="001668E8"/>
    <w:pPr>
      <w:keepNext/>
      <w:keepLines/>
      <w:pBdr>
        <w:top w:val="single" w:sz="8" w:space="1" w:color="2683C6" w:themeColor="accent2"/>
        <w:left w:val="single" w:sz="8" w:space="4" w:color="2683C6" w:themeColor="accent2"/>
      </w:pBdr>
      <w:spacing w:before="200" w:after="60" w:line="240" w:lineRule="auto"/>
      <w:contextualSpacing/>
      <w:outlineLvl w:val="2"/>
    </w:pPr>
    <w:rPr>
      <w:caps/>
      <w:color w:val="0D5672" w:themeColor="accent1" w:themeShade="8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776ECC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776ECC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776ECC"/>
    <w:pPr>
      <w:spacing w:line="240" w:lineRule="auto"/>
    </w:pPr>
    <w:rPr>
      <w:rFonts w:ascii="Segoe UI" w:hAnsi="Segoe UI" w:cs="Segoe UI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776ECC"/>
    <w:rPr>
      <w:rFonts w:ascii="Segoe UI" w:hAnsi="Segoe UI" w:cs="Segoe UI"/>
      <w:szCs w:val="18"/>
    </w:rPr>
  </w:style>
  <w:style w:type="character" w:styleId="Tekstvantijdelijkeaanduiding">
    <w:name w:val="Placeholder Text"/>
    <w:basedOn w:val="Standaardalinea-lettertype"/>
    <w:uiPriority w:val="99"/>
    <w:semiHidden/>
    <w:rsid w:val="00776ECC"/>
    <w:rPr>
      <w:color w:val="404040" w:themeColor="text1" w:themeTint="BF"/>
    </w:rPr>
  </w:style>
  <w:style w:type="paragraph" w:styleId="Titel">
    <w:name w:val="Title"/>
    <w:basedOn w:val="Standaard"/>
    <w:link w:val="TitelChar"/>
    <w:uiPriority w:val="1"/>
    <w:qFormat/>
    <w:rsid w:val="001668E8"/>
    <w:pPr>
      <w:spacing w:before="5400" w:after="3400" w:line="240" w:lineRule="auto"/>
      <w:ind w:left="5040" w:right="-1944"/>
      <w:contextualSpacing/>
    </w:pPr>
    <w:rPr>
      <w:rFonts w:asciiTheme="majorHAnsi" w:eastAsiaTheme="majorEastAsia" w:hAnsiTheme="majorHAnsi" w:cstheme="majorBidi"/>
      <w:kern w:val="28"/>
      <w:sz w:val="72"/>
      <w:szCs w:val="72"/>
    </w:rPr>
  </w:style>
  <w:style w:type="character" w:customStyle="1" w:styleId="TitelChar">
    <w:name w:val="Titel Char"/>
    <w:basedOn w:val="Standaardalinea-lettertype"/>
    <w:link w:val="Titel"/>
    <w:uiPriority w:val="1"/>
    <w:rsid w:val="001668E8"/>
    <w:rPr>
      <w:rFonts w:asciiTheme="majorHAnsi" w:eastAsiaTheme="majorEastAsia" w:hAnsiTheme="majorHAnsi" w:cstheme="majorBidi"/>
      <w:kern w:val="28"/>
      <w:sz w:val="72"/>
      <w:szCs w:val="72"/>
    </w:rPr>
  </w:style>
  <w:style w:type="paragraph" w:customStyle="1" w:styleId="Contactgegevens">
    <w:name w:val="Contactgegevens"/>
    <w:basedOn w:val="Standaard"/>
    <w:uiPriority w:val="2"/>
    <w:qFormat/>
    <w:rsid w:val="007B5BFF"/>
    <w:pPr>
      <w:spacing w:before="0" w:line="300" w:lineRule="auto"/>
      <w:ind w:left="5040" w:right="-1944"/>
    </w:pPr>
    <w:rPr>
      <w:sz w:val="28"/>
      <w:szCs w:val="28"/>
    </w:rPr>
  </w:style>
  <w:style w:type="paragraph" w:styleId="Koptekst">
    <w:name w:val="header"/>
    <w:basedOn w:val="Standaard"/>
    <w:link w:val="KoptekstChar"/>
    <w:uiPriority w:val="99"/>
    <w:unhideWhenUsed/>
    <w:rsid w:val="00566A88"/>
    <w:pPr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566A88"/>
  </w:style>
  <w:style w:type="paragraph" w:styleId="Voettekst">
    <w:name w:val="footer"/>
    <w:basedOn w:val="Standaard"/>
    <w:link w:val="VoettekstChar"/>
    <w:uiPriority w:val="99"/>
    <w:unhideWhenUsed/>
    <w:rsid w:val="00492067"/>
    <w:pPr>
      <w:pBdr>
        <w:top w:val="single" w:sz="4" w:space="5" w:color="215D4B" w:themeColor="accent4" w:themeShade="80"/>
        <w:left w:val="single" w:sz="4" w:space="4" w:color="215D4B" w:themeColor="accent4" w:themeShade="80"/>
        <w:bottom w:val="single" w:sz="4" w:space="5" w:color="215D4B" w:themeColor="accent4" w:themeShade="80"/>
        <w:right w:val="single" w:sz="4" w:space="4" w:color="215D4B" w:themeColor="accent4" w:themeShade="80"/>
      </w:pBdr>
      <w:shd w:val="clear" w:color="auto" w:fill="215D4B" w:themeFill="accent4" w:themeFillShade="80"/>
      <w:spacing w:before="0" w:line="240" w:lineRule="auto"/>
      <w:ind w:left="-576" w:right="7344"/>
      <w:jc w:val="center"/>
    </w:pPr>
    <w:rPr>
      <w:b/>
      <w:color w:val="FFFFFF" w:themeColor="background1"/>
      <w:sz w:val="28"/>
    </w:rPr>
  </w:style>
  <w:style w:type="character" w:customStyle="1" w:styleId="VoettekstChar">
    <w:name w:val="Voettekst Char"/>
    <w:basedOn w:val="Standaardalinea-lettertype"/>
    <w:link w:val="Voettekst"/>
    <w:uiPriority w:val="99"/>
    <w:rsid w:val="00492067"/>
    <w:rPr>
      <w:b/>
      <w:color w:val="FFFFFF" w:themeColor="background1"/>
      <w:sz w:val="28"/>
      <w:shd w:val="clear" w:color="auto" w:fill="215D4B" w:themeFill="accent4" w:themeFillShade="80"/>
    </w:rPr>
  </w:style>
  <w:style w:type="character" w:customStyle="1" w:styleId="Kop1Char">
    <w:name w:val="Kop 1 Char"/>
    <w:basedOn w:val="Standaardalinea-lettertype"/>
    <w:link w:val="Kop1"/>
    <w:uiPriority w:val="9"/>
    <w:rsid w:val="006A52E8"/>
    <w:rPr>
      <w:rFonts w:asciiTheme="majorHAnsi" w:eastAsiaTheme="majorEastAsia" w:hAnsiTheme="majorHAnsi" w:cstheme="majorBidi"/>
      <w:b/>
      <w:bCs/>
      <w:caps/>
      <w:color w:val="FFFFFF" w:themeColor="background1"/>
      <w:sz w:val="32"/>
      <w:shd w:val="clear" w:color="auto" w:fill="1CADE4" w:themeFill="accent1"/>
    </w:rPr>
  </w:style>
  <w:style w:type="character" w:customStyle="1" w:styleId="Kop2Char">
    <w:name w:val="Kop 2 Char"/>
    <w:basedOn w:val="Standaardalinea-lettertype"/>
    <w:link w:val="Kop2"/>
    <w:uiPriority w:val="9"/>
    <w:rsid w:val="00790CD3"/>
    <w:rPr>
      <w:shd w:val="clear" w:color="auto" w:fill="2683C6" w:themeFill="accent2"/>
    </w:rPr>
  </w:style>
  <w:style w:type="paragraph" w:styleId="Lijstopsomteken">
    <w:name w:val="List Bullet"/>
    <w:basedOn w:val="Standaard"/>
    <w:uiPriority w:val="11"/>
    <w:qFormat/>
    <w:pPr>
      <w:numPr>
        <w:numId w:val="1"/>
      </w:numPr>
    </w:pPr>
    <w:rPr>
      <w:color w:val="335B74" w:themeColor="text2"/>
    </w:rPr>
  </w:style>
  <w:style w:type="character" w:customStyle="1" w:styleId="Kop3Char">
    <w:name w:val="Kop 3 Char"/>
    <w:basedOn w:val="Standaardalinea-lettertype"/>
    <w:link w:val="Kop3"/>
    <w:uiPriority w:val="9"/>
    <w:rsid w:val="001668E8"/>
    <w:rPr>
      <w:caps/>
      <w:color w:val="0D5672" w:themeColor="accent1" w:themeShade="8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776ECC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Kopvaninhoudsopgave">
    <w:name w:val="TOC Heading"/>
    <w:basedOn w:val="Kop1"/>
    <w:next w:val="Standaard"/>
    <w:uiPriority w:val="39"/>
    <w:unhideWhenUsed/>
    <w:qFormat/>
    <w:pPr>
      <w:spacing w:before="240"/>
      <w:outlineLvl w:val="9"/>
    </w:pPr>
  </w:style>
  <w:style w:type="character" w:customStyle="1" w:styleId="Kop9Char">
    <w:name w:val="Kop 9 Char"/>
    <w:basedOn w:val="Standaardalinea-lettertype"/>
    <w:link w:val="Kop9"/>
    <w:uiPriority w:val="9"/>
    <w:semiHidden/>
    <w:rsid w:val="00776ECC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Bijschrift">
    <w:name w:val="caption"/>
    <w:basedOn w:val="Standaard"/>
    <w:next w:val="Standaard"/>
    <w:uiPriority w:val="35"/>
    <w:unhideWhenUsed/>
    <w:qFormat/>
    <w:rsid w:val="00776ECC"/>
    <w:pPr>
      <w:spacing w:before="0" w:after="200" w:line="240" w:lineRule="auto"/>
    </w:pPr>
    <w:rPr>
      <w:i/>
      <w:iCs/>
      <w:color w:val="335B74" w:themeColor="text2"/>
      <w:szCs w:val="18"/>
    </w:rPr>
  </w:style>
  <w:style w:type="paragraph" w:customStyle="1" w:styleId="Kopcontactpersoon">
    <w:name w:val="Kop contactpersoon"/>
    <w:basedOn w:val="Standaard"/>
    <w:next w:val="Contactgegevens"/>
    <w:uiPriority w:val="2"/>
    <w:qFormat/>
    <w:rsid w:val="001C30B8"/>
    <w:pPr>
      <w:pBdr>
        <w:top w:val="single" w:sz="4" w:space="5" w:color="215D4B" w:themeColor="accent4" w:themeShade="80"/>
        <w:left w:val="single" w:sz="4" w:space="4" w:color="215D4B" w:themeColor="accent4" w:themeShade="80"/>
        <w:bottom w:val="single" w:sz="4" w:space="5" w:color="215D4B" w:themeColor="accent4" w:themeShade="80"/>
        <w:right w:val="single" w:sz="4" w:space="4" w:color="215D4B" w:themeColor="accent4" w:themeShade="80"/>
      </w:pBdr>
      <w:shd w:val="clear" w:color="auto" w:fill="215D4B" w:themeFill="accent4" w:themeFillShade="80"/>
      <w:spacing w:before="0" w:after="480" w:line="300" w:lineRule="auto"/>
      <w:ind w:left="5040" w:right="1800"/>
    </w:pPr>
    <w:rPr>
      <w:color w:val="FFFFFF" w:themeColor="background1"/>
      <w:sz w:val="28"/>
    </w:rPr>
  </w:style>
  <w:style w:type="paragraph" w:styleId="Plattetekst3">
    <w:name w:val="Body Text 3"/>
    <w:basedOn w:val="Standaard"/>
    <w:link w:val="Plattetekst3Char"/>
    <w:uiPriority w:val="99"/>
    <w:semiHidden/>
    <w:unhideWhenUsed/>
    <w:rsid w:val="00776ECC"/>
    <w:pPr>
      <w:spacing w:after="120"/>
    </w:pPr>
    <w:rPr>
      <w:szCs w:val="16"/>
    </w:rPr>
  </w:style>
  <w:style w:type="character" w:customStyle="1" w:styleId="Plattetekst3Char">
    <w:name w:val="Platte tekst 3 Char"/>
    <w:basedOn w:val="Standaardalinea-lettertype"/>
    <w:link w:val="Plattetekst3"/>
    <w:uiPriority w:val="99"/>
    <w:semiHidden/>
    <w:rsid w:val="00776ECC"/>
    <w:rPr>
      <w:szCs w:val="16"/>
    </w:rPr>
  </w:style>
  <w:style w:type="paragraph" w:styleId="Plattetekstinspringen3">
    <w:name w:val="Body Text Indent 3"/>
    <w:basedOn w:val="Standaard"/>
    <w:link w:val="Plattetekstinspringen3Char"/>
    <w:uiPriority w:val="99"/>
    <w:semiHidden/>
    <w:unhideWhenUsed/>
    <w:rsid w:val="00776ECC"/>
    <w:pPr>
      <w:spacing w:after="120"/>
      <w:ind w:left="360"/>
    </w:pPr>
    <w:rPr>
      <w:szCs w:val="16"/>
    </w:rPr>
  </w:style>
  <w:style w:type="character" w:customStyle="1" w:styleId="Plattetekstinspringen3Char">
    <w:name w:val="Platte tekst inspringen 3 Char"/>
    <w:basedOn w:val="Standaardalinea-lettertype"/>
    <w:link w:val="Plattetekstinspringen3"/>
    <w:uiPriority w:val="99"/>
    <w:semiHidden/>
    <w:rsid w:val="00776ECC"/>
    <w:rPr>
      <w:szCs w:val="16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776ECC"/>
    <w:rPr>
      <w:sz w:val="22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776ECC"/>
    <w:pPr>
      <w:spacing w:line="240" w:lineRule="auto"/>
    </w:pPr>
    <w:rPr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776ECC"/>
    <w:rPr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776ECC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776ECC"/>
    <w:rPr>
      <w:b/>
      <w:bCs/>
      <w:szCs w:val="20"/>
    </w:rPr>
  </w:style>
  <w:style w:type="paragraph" w:styleId="Documentstructuur">
    <w:name w:val="Document Map"/>
    <w:basedOn w:val="Standaard"/>
    <w:link w:val="DocumentstructuurChar"/>
    <w:uiPriority w:val="99"/>
    <w:semiHidden/>
    <w:unhideWhenUsed/>
    <w:rsid w:val="00776ECC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structuurChar">
    <w:name w:val="Documentstructuur Char"/>
    <w:basedOn w:val="Standaardalinea-lettertype"/>
    <w:link w:val="Documentstructuur"/>
    <w:uiPriority w:val="99"/>
    <w:semiHidden/>
    <w:rsid w:val="00776ECC"/>
    <w:rPr>
      <w:rFonts w:ascii="Segoe UI" w:hAnsi="Segoe UI" w:cs="Segoe UI"/>
      <w:szCs w:val="16"/>
    </w:rPr>
  </w:style>
  <w:style w:type="paragraph" w:styleId="Eindnoottekst">
    <w:name w:val="endnote text"/>
    <w:basedOn w:val="Standaard"/>
    <w:link w:val="EindnoottekstChar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EindnoottekstChar">
    <w:name w:val="Eindnoottekst Char"/>
    <w:basedOn w:val="Standaardalinea-lettertype"/>
    <w:link w:val="Eindnoottekst"/>
    <w:uiPriority w:val="99"/>
    <w:semiHidden/>
    <w:rsid w:val="00776ECC"/>
    <w:rPr>
      <w:szCs w:val="20"/>
    </w:rPr>
  </w:style>
  <w:style w:type="paragraph" w:styleId="Afzender">
    <w:name w:val="envelope return"/>
    <w:basedOn w:val="Standaard"/>
    <w:uiPriority w:val="99"/>
    <w:semiHidden/>
    <w:unhideWhenUsed/>
    <w:rsid w:val="00776ECC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776ECC"/>
    <w:rPr>
      <w:szCs w:val="20"/>
    </w:rPr>
  </w:style>
  <w:style w:type="character" w:styleId="HTMLCode">
    <w:name w:val="HTML Code"/>
    <w:basedOn w:val="Standaardalinea-lettertype"/>
    <w:uiPriority w:val="99"/>
    <w:semiHidden/>
    <w:unhideWhenUsed/>
    <w:rsid w:val="00776ECC"/>
    <w:rPr>
      <w:rFonts w:ascii="Consolas" w:hAnsi="Consolas"/>
      <w:sz w:val="22"/>
      <w:szCs w:val="20"/>
    </w:rPr>
  </w:style>
  <w:style w:type="character" w:styleId="HTML-toetsenbord">
    <w:name w:val="HTML Keyboard"/>
    <w:basedOn w:val="Standaardalinea-lettertype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776ECC"/>
    <w:pPr>
      <w:spacing w:before="0" w:line="240" w:lineRule="auto"/>
    </w:pPr>
    <w:rPr>
      <w:rFonts w:ascii="Consolas" w:hAnsi="Consolas"/>
      <w:szCs w:val="20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776ECC"/>
    <w:rPr>
      <w:rFonts w:ascii="Consolas" w:hAnsi="Consolas"/>
      <w:szCs w:val="20"/>
    </w:rPr>
  </w:style>
  <w:style w:type="character" w:styleId="HTML-schrijfmachine">
    <w:name w:val="HTML Typewriter"/>
    <w:basedOn w:val="Standaardalinea-lettertype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Macrotekst">
    <w:name w:val="macro"/>
    <w:link w:val="MacrotekstChar"/>
    <w:uiPriority w:val="99"/>
    <w:semiHidden/>
    <w:unhideWhenUsed/>
    <w:rsid w:val="00776EC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kstChar">
    <w:name w:val="Macrotekst Char"/>
    <w:basedOn w:val="Standaardalinea-lettertype"/>
    <w:link w:val="Macrotekst"/>
    <w:uiPriority w:val="99"/>
    <w:semiHidden/>
    <w:rsid w:val="00776ECC"/>
    <w:rPr>
      <w:rFonts w:ascii="Consolas" w:hAnsi="Consolas"/>
      <w:szCs w:val="20"/>
    </w:rPr>
  </w:style>
  <w:style w:type="paragraph" w:styleId="Tekstzonderopmaak">
    <w:name w:val="Plain Text"/>
    <w:basedOn w:val="Standaard"/>
    <w:link w:val="TekstzonderopmaakChar"/>
    <w:uiPriority w:val="99"/>
    <w:semiHidden/>
    <w:unhideWhenUsed/>
    <w:rsid w:val="00776ECC"/>
    <w:pPr>
      <w:spacing w:before="0" w:line="240" w:lineRule="auto"/>
    </w:pPr>
    <w:rPr>
      <w:rFonts w:ascii="Consolas" w:hAnsi="Consolas"/>
      <w:szCs w:val="21"/>
    </w:rPr>
  </w:style>
  <w:style w:type="character" w:customStyle="1" w:styleId="TekstzonderopmaakChar">
    <w:name w:val="Tekst zonder opmaak Char"/>
    <w:basedOn w:val="Standaardalinea-lettertype"/>
    <w:link w:val="Tekstzonderopmaak"/>
    <w:uiPriority w:val="99"/>
    <w:semiHidden/>
    <w:rsid w:val="00776ECC"/>
    <w:rPr>
      <w:rFonts w:ascii="Consolas" w:hAnsi="Consolas"/>
      <w:szCs w:val="21"/>
    </w:rPr>
  </w:style>
  <w:style w:type="table" w:styleId="Tabelraster">
    <w:name w:val="Table Grid"/>
    <w:basedOn w:val="Standaardtabel"/>
    <w:uiPriority w:val="39"/>
    <w:rsid w:val="003E1CD2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Rastertabel1licht-Accent1">
    <w:name w:val="Grid Table 1 Light Accent 1"/>
    <w:basedOn w:val="Standaardtabel"/>
    <w:uiPriority w:val="46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A4DDF4" w:themeColor="accent1" w:themeTint="66"/>
        <w:left w:val="single" w:sz="4" w:space="0" w:color="A4DDF4" w:themeColor="accent1" w:themeTint="66"/>
        <w:bottom w:val="single" w:sz="4" w:space="0" w:color="A4DDF4" w:themeColor="accent1" w:themeTint="66"/>
        <w:right w:val="single" w:sz="4" w:space="0" w:color="A4DDF4" w:themeColor="accent1" w:themeTint="66"/>
        <w:insideH w:val="single" w:sz="4" w:space="0" w:color="A4DDF4" w:themeColor="accent1" w:themeTint="66"/>
        <w:insideV w:val="single" w:sz="4" w:space="0" w:color="A4DDF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4-Accent1">
    <w:name w:val="Grid Table 4 Accent 1"/>
    <w:basedOn w:val="Standaardtabel"/>
    <w:uiPriority w:val="49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76CDEE" w:themeColor="accent1" w:themeTint="99"/>
        <w:left w:val="single" w:sz="4" w:space="0" w:color="76CDEE" w:themeColor="accent1" w:themeTint="99"/>
        <w:bottom w:val="single" w:sz="4" w:space="0" w:color="76CDEE" w:themeColor="accent1" w:themeTint="99"/>
        <w:right w:val="single" w:sz="4" w:space="0" w:color="76CDEE" w:themeColor="accent1" w:themeTint="99"/>
        <w:insideH w:val="single" w:sz="4" w:space="0" w:color="76CDEE" w:themeColor="accent1" w:themeTint="99"/>
        <w:insideV w:val="single" w:sz="4" w:space="0" w:color="76CDE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ADE4" w:themeColor="accent1"/>
          <w:left w:val="single" w:sz="4" w:space="0" w:color="1CADE4" w:themeColor="accent1"/>
          <w:bottom w:val="single" w:sz="4" w:space="0" w:color="1CADE4" w:themeColor="accent1"/>
          <w:right w:val="single" w:sz="4" w:space="0" w:color="1CADE4" w:themeColor="accent1"/>
          <w:insideH w:val="nil"/>
          <w:insideV w:val="nil"/>
        </w:tcBorders>
        <w:shd w:val="clear" w:color="auto" w:fill="1CADE4" w:themeFill="accent1"/>
      </w:tcPr>
    </w:tblStylePr>
    <w:tblStylePr w:type="lastRow">
      <w:rPr>
        <w:b/>
        <w:bCs/>
      </w:rPr>
      <w:tblPr/>
      <w:tcPr>
        <w:tcBorders>
          <w:top w:val="double" w:sz="4" w:space="0" w:color="1CADE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styleId="Rastertabel2">
    <w:name w:val="Grid Table 2"/>
    <w:basedOn w:val="Standaardtabel"/>
    <w:uiPriority w:val="47"/>
    <w:rsid w:val="00EF74E1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Onopgemaaktetabel2">
    <w:name w:val="Plain Table 2"/>
    <w:basedOn w:val="Standaardtabel"/>
    <w:uiPriority w:val="42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Onopgemaaktetabel3">
    <w:name w:val="Plain Table 3"/>
    <w:basedOn w:val="Standaardtabel"/>
    <w:uiPriority w:val="43"/>
    <w:rsid w:val="00EF74E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Rastertabel3-Accent5">
    <w:name w:val="Grid Table 3 Accent 5"/>
    <w:basedOn w:val="Standaardtabel"/>
    <w:uiPriority w:val="48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7EC492" w:themeColor="accent5" w:themeTint="99"/>
        <w:left w:val="single" w:sz="4" w:space="0" w:color="7EC492" w:themeColor="accent5" w:themeTint="99"/>
        <w:bottom w:val="single" w:sz="4" w:space="0" w:color="7EC492" w:themeColor="accent5" w:themeTint="99"/>
        <w:right w:val="single" w:sz="4" w:space="0" w:color="7EC492" w:themeColor="accent5" w:themeTint="99"/>
        <w:insideH w:val="single" w:sz="4" w:space="0" w:color="7EC492" w:themeColor="accent5" w:themeTint="99"/>
        <w:insideV w:val="single" w:sz="4" w:space="0" w:color="7EC492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BDA" w:themeFill="accent5" w:themeFillTint="33"/>
      </w:tcPr>
    </w:tblStylePr>
    <w:tblStylePr w:type="band1Horz">
      <w:tblPr/>
      <w:tcPr>
        <w:shd w:val="clear" w:color="auto" w:fill="D3EBDA" w:themeFill="accent5" w:themeFillTint="33"/>
      </w:tcPr>
    </w:tblStylePr>
    <w:tblStylePr w:type="neCell">
      <w:tblPr/>
      <w:tcPr>
        <w:tcBorders>
          <w:bottom w:val="single" w:sz="4" w:space="0" w:color="7EC492" w:themeColor="accent5" w:themeTint="99"/>
        </w:tcBorders>
      </w:tcPr>
    </w:tblStylePr>
    <w:tblStylePr w:type="nwCell">
      <w:tblPr/>
      <w:tcPr>
        <w:tcBorders>
          <w:bottom w:val="single" w:sz="4" w:space="0" w:color="7EC492" w:themeColor="accent5" w:themeTint="99"/>
        </w:tcBorders>
      </w:tcPr>
    </w:tblStylePr>
    <w:tblStylePr w:type="seCell">
      <w:tblPr/>
      <w:tcPr>
        <w:tcBorders>
          <w:top w:val="single" w:sz="4" w:space="0" w:color="7EC492" w:themeColor="accent5" w:themeTint="99"/>
        </w:tcBorders>
      </w:tcPr>
    </w:tblStylePr>
    <w:tblStylePr w:type="swCell">
      <w:tblPr/>
      <w:tcPr>
        <w:tcBorders>
          <w:top w:val="single" w:sz="4" w:space="0" w:color="7EC492" w:themeColor="accent5" w:themeTint="99"/>
        </w:tcBorders>
      </w:tcPr>
    </w:tblStylePr>
  </w:style>
  <w:style w:type="table" w:styleId="Lijsttabel1licht-Accent4">
    <w:name w:val="List Table 1 Light Accent 4"/>
    <w:basedOn w:val="Standaardtabel"/>
    <w:uiPriority w:val="46"/>
    <w:rsid w:val="00EF74E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CD6C0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CD6C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EA" w:themeFill="accent4" w:themeFillTint="33"/>
      </w:tcPr>
    </w:tblStylePr>
    <w:tblStylePr w:type="band1Horz">
      <w:tblPr/>
      <w:tcPr>
        <w:shd w:val="clear" w:color="auto" w:fill="D8F1EA" w:themeFill="accent4" w:themeFillTint="33"/>
      </w:tcPr>
    </w:tblStylePr>
  </w:style>
  <w:style w:type="table" w:styleId="Rastertabel3">
    <w:name w:val="Grid Table 3"/>
    <w:basedOn w:val="Standaardtabel"/>
    <w:uiPriority w:val="48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yperlink">
    <w:name w:val="Hyperlink"/>
    <w:basedOn w:val="Standaardalinea-lettertype"/>
    <w:uiPriority w:val="99"/>
    <w:unhideWhenUsed/>
    <w:rsid w:val="00F72A56"/>
    <w:rPr>
      <w:color w:val="0D5672" w:themeColor="accent1" w:themeShade="80"/>
      <w:u w:val="single"/>
    </w:rPr>
  </w:style>
  <w:style w:type="paragraph" w:styleId="Geenafstand">
    <w:name w:val="No Spacing"/>
    <w:link w:val="GeenafstandChar"/>
    <w:uiPriority w:val="1"/>
    <w:qFormat/>
    <w:rsid w:val="00EB4595"/>
    <w:pPr>
      <w:spacing w:before="0" w:line="240" w:lineRule="auto"/>
    </w:pPr>
    <w:rPr>
      <w:lang w:eastAsia="nl-NL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EB4595"/>
    <w:rPr>
      <w:lang w:eastAsia="nl-NL"/>
    </w:rPr>
  </w:style>
  <w:style w:type="table" w:customStyle="1" w:styleId="ProjectScopeTable">
    <w:name w:val="Project Scope Table"/>
    <w:basedOn w:val="Standaardtabel"/>
    <w:uiPriority w:val="99"/>
    <w:rsid w:val="00DC49C4"/>
    <w:pPr>
      <w:spacing w:after="120" w:line="240" w:lineRule="auto"/>
    </w:pPr>
    <w:rPr>
      <w:lang w:val="en-US"/>
    </w:rPr>
    <w:tblPr>
      <w:tblInd w:w="0" w:type="nil"/>
      <w:tblBorders>
        <w:top w:val="single" w:sz="4" w:space="0" w:color="1CADE4" w:themeColor="accent1"/>
        <w:left w:val="single" w:sz="4" w:space="0" w:color="1CADE4" w:themeColor="accent1"/>
        <w:bottom w:val="single" w:sz="4" w:space="0" w:color="1CADE4" w:themeColor="accent1"/>
        <w:right w:val="single" w:sz="4" w:space="0" w:color="1CADE4" w:themeColor="accent1"/>
        <w:insideH w:val="single" w:sz="4" w:space="0" w:color="1CADE4" w:themeColor="accent1"/>
        <w:insideV w:val="single" w:sz="4" w:space="0" w:color="1CADE4" w:themeColor="accent1"/>
      </w:tblBorders>
      <w:tblCellMar>
        <w:left w:w="144" w:type="dxa"/>
        <w:right w:w="144" w:type="dxa"/>
      </w:tblCellMar>
    </w:tblPr>
    <w:tblStylePr w:type="firstRow">
      <w:pPr>
        <w:wordWrap/>
      </w:pPr>
      <w:rPr>
        <w:b/>
      </w:rPr>
      <w:tblPr/>
      <w:tcPr>
        <w:shd w:val="clear" w:color="auto" w:fill="D1EEF9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1CADE4" w:themeFill="accent1"/>
      </w:tcPr>
    </w:tblStylePr>
  </w:style>
  <w:style w:type="paragraph" w:styleId="Inhopg1">
    <w:name w:val="toc 1"/>
    <w:basedOn w:val="Standaard"/>
    <w:next w:val="Standaard"/>
    <w:autoRedefine/>
    <w:uiPriority w:val="39"/>
    <w:unhideWhenUsed/>
    <w:rsid w:val="00D2525D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D2525D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unhideWhenUsed/>
    <w:rsid w:val="00D2525D"/>
    <w:pPr>
      <w:spacing w:after="100"/>
      <w:ind w:left="440"/>
    </w:pPr>
  </w:style>
  <w:style w:type="table" w:customStyle="1" w:styleId="Rastertabel4-Accent11">
    <w:name w:val="Rastertabel 4 - Accent 11"/>
    <w:basedOn w:val="Standaardtabel"/>
    <w:next w:val="Rastertabel4-Accent1"/>
    <w:uiPriority w:val="49"/>
    <w:rsid w:val="006C4DC6"/>
    <w:pPr>
      <w:spacing w:before="0" w:line="240" w:lineRule="auto"/>
    </w:pPr>
    <w:rPr>
      <w:rFonts w:eastAsia="Calibri"/>
      <w:lang w:eastAsia="en-US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styleId="Lijsttabel3-Accent1">
    <w:name w:val="List Table 3 Accent 1"/>
    <w:basedOn w:val="Standaardtabel"/>
    <w:uiPriority w:val="48"/>
    <w:rsid w:val="006C4DC6"/>
    <w:pPr>
      <w:spacing w:line="240" w:lineRule="auto"/>
    </w:pPr>
    <w:tblPr>
      <w:tblStyleRowBandSize w:val="1"/>
      <w:tblStyleColBandSize w:val="1"/>
      <w:tblBorders>
        <w:top w:val="single" w:sz="4" w:space="0" w:color="1CADE4" w:themeColor="accent1"/>
        <w:left w:val="single" w:sz="4" w:space="0" w:color="1CADE4" w:themeColor="accent1"/>
        <w:bottom w:val="single" w:sz="4" w:space="0" w:color="1CADE4" w:themeColor="accent1"/>
        <w:right w:val="single" w:sz="4" w:space="0" w:color="1CADE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CADE4" w:themeFill="accent1"/>
      </w:tcPr>
    </w:tblStylePr>
    <w:tblStylePr w:type="lastRow">
      <w:rPr>
        <w:b/>
        <w:bCs/>
      </w:rPr>
      <w:tblPr/>
      <w:tcPr>
        <w:tcBorders>
          <w:top w:val="double" w:sz="4" w:space="0" w:color="1CADE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CADE4" w:themeColor="accent1"/>
          <w:right w:val="single" w:sz="4" w:space="0" w:color="1CADE4" w:themeColor="accent1"/>
        </w:tcBorders>
      </w:tcPr>
    </w:tblStylePr>
    <w:tblStylePr w:type="band1Horz">
      <w:tblPr/>
      <w:tcPr>
        <w:tcBorders>
          <w:top w:val="single" w:sz="4" w:space="0" w:color="1CADE4" w:themeColor="accent1"/>
          <w:bottom w:val="single" w:sz="4" w:space="0" w:color="1CADE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CADE4" w:themeColor="accent1"/>
          <w:left w:val="nil"/>
        </w:tcBorders>
      </w:tcPr>
    </w:tblStylePr>
    <w:tblStylePr w:type="swCell">
      <w:tblPr/>
      <w:tcPr>
        <w:tcBorders>
          <w:top w:val="double" w:sz="4" w:space="0" w:color="1CADE4" w:themeColor="accent1"/>
          <w:right w:val="nil"/>
        </w:tcBorders>
      </w:tcPr>
    </w:tblStylePr>
  </w:style>
  <w:style w:type="table" w:styleId="Lijsttabel3-Accent3">
    <w:name w:val="List Table 3 Accent 3"/>
    <w:basedOn w:val="Standaardtabel"/>
    <w:uiPriority w:val="48"/>
    <w:rsid w:val="006C4DC6"/>
    <w:pPr>
      <w:spacing w:line="240" w:lineRule="auto"/>
    </w:pPr>
    <w:tblPr>
      <w:tblStyleRowBandSize w:val="1"/>
      <w:tblStyleColBandSize w:val="1"/>
      <w:tblBorders>
        <w:top w:val="single" w:sz="4" w:space="0" w:color="27CED7" w:themeColor="accent3"/>
        <w:left w:val="single" w:sz="4" w:space="0" w:color="27CED7" w:themeColor="accent3"/>
        <w:bottom w:val="single" w:sz="4" w:space="0" w:color="27CED7" w:themeColor="accent3"/>
        <w:right w:val="single" w:sz="4" w:space="0" w:color="27CED7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7CED7" w:themeFill="accent3"/>
      </w:tcPr>
    </w:tblStylePr>
    <w:tblStylePr w:type="lastRow">
      <w:rPr>
        <w:b/>
        <w:bCs/>
      </w:rPr>
      <w:tblPr/>
      <w:tcPr>
        <w:tcBorders>
          <w:top w:val="double" w:sz="4" w:space="0" w:color="27CED7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7CED7" w:themeColor="accent3"/>
          <w:right w:val="single" w:sz="4" w:space="0" w:color="27CED7" w:themeColor="accent3"/>
        </w:tcBorders>
      </w:tcPr>
    </w:tblStylePr>
    <w:tblStylePr w:type="band1Horz">
      <w:tblPr/>
      <w:tcPr>
        <w:tcBorders>
          <w:top w:val="single" w:sz="4" w:space="0" w:color="27CED7" w:themeColor="accent3"/>
          <w:bottom w:val="single" w:sz="4" w:space="0" w:color="27CED7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7CED7" w:themeColor="accent3"/>
          <w:left w:val="nil"/>
        </w:tcBorders>
      </w:tcPr>
    </w:tblStylePr>
    <w:tblStylePr w:type="swCell">
      <w:tblPr/>
      <w:tcPr>
        <w:tcBorders>
          <w:top w:val="double" w:sz="4" w:space="0" w:color="27CED7" w:themeColor="accent3"/>
          <w:right w:val="nil"/>
        </w:tcBorders>
      </w:tcPr>
    </w:tblStylePr>
  </w:style>
  <w:style w:type="table" w:styleId="Lijsttabel3-Accent2">
    <w:name w:val="List Table 3 Accent 2"/>
    <w:basedOn w:val="Standaardtabel"/>
    <w:uiPriority w:val="48"/>
    <w:rsid w:val="006C4DC6"/>
    <w:pPr>
      <w:spacing w:line="240" w:lineRule="auto"/>
    </w:pPr>
    <w:tblPr>
      <w:tblStyleRowBandSize w:val="1"/>
      <w:tblStyleColBandSize w:val="1"/>
      <w:tblBorders>
        <w:top w:val="single" w:sz="4" w:space="0" w:color="2683C6" w:themeColor="accent2"/>
        <w:left w:val="single" w:sz="4" w:space="0" w:color="2683C6" w:themeColor="accent2"/>
        <w:bottom w:val="single" w:sz="4" w:space="0" w:color="2683C6" w:themeColor="accent2"/>
        <w:right w:val="single" w:sz="4" w:space="0" w:color="2683C6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83C6" w:themeFill="accent2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83C6" w:themeColor="accent2"/>
          <w:right w:val="single" w:sz="4" w:space="0" w:color="2683C6" w:themeColor="accent2"/>
        </w:tcBorders>
      </w:tcPr>
    </w:tblStylePr>
    <w:tblStylePr w:type="band1Horz">
      <w:tblPr/>
      <w:tcPr>
        <w:tcBorders>
          <w:top w:val="single" w:sz="4" w:space="0" w:color="2683C6" w:themeColor="accent2"/>
          <w:bottom w:val="single" w:sz="4" w:space="0" w:color="2683C6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83C6" w:themeColor="accent2"/>
          <w:left w:val="nil"/>
        </w:tcBorders>
      </w:tcPr>
    </w:tblStylePr>
    <w:tblStylePr w:type="swCell">
      <w:tblPr/>
      <w:tcPr>
        <w:tcBorders>
          <w:top w:val="double" w:sz="4" w:space="0" w:color="2683C6" w:themeColor="accent2"/>
          <w:right w:val="nil"/>
        </w:tcBorders>
      </w:tcPr>
    </w:tblStylePr>
  </w:style>
  <w:style w:type="table" w:styleId="Lijsttabel4-Accent3">
    <w:name w:val="List Table 4 Accent 3"/>
    <w:basedOn w:val="Standaardtabel"/>
    <w:uiPriority w:val="49"/>
    <w:rsid w:val="006C4DC6"/>
    <w:pPr>
      <w:spacing w:line="240" w:lineRule="auto"/>
    </w:pPr>
    <w:tblPr>
      <w:tblStyleRowBandSize w:val="1"/>
      <w:tblStyleColBandSize w:val="1"/>
      <w:tblBorders>
        <w:top w:val="single" w:sz="4" w:space="0" w:color="7CE1E7" w:themeColor="accent3" w:themeTint="99"/>
        <w:left w:val="single" w:sz="4" w:space="0" w:color="7CE1E7" w:themeColor="accent3" w:themeTint="99"/>
        <w:bottom w:val="single" w:sz="4" w:space="0" w:color="7CE1E7" w:themeColor="accent3" w:themeTint="99"/>
        <w:right w:val="single" w:sz="4" w:space="0" w:color="7CE1E7" w:themeColor="accent3" w:themeTint="99"/>
        <w:insideH w:val="single" w:sz="4" w:space="0" w:color="7CE1E7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CED7" w:themeColor="accent3"/>
          <w:left w:val="single" w:sz="4" w:space="0" w:color="27CED7" w:themeColor="accent3"/>
          <w:bottom w:val="single" w:sz="4" w:space="0" w:color="27CED7" w:themeColor="accent3"/>
          <w:right w:val="single" w:sz="4" w:space="0" w:color="27CED7" w:themeColor="accent3"/>
          <w:insideH w:val="nil"/>
        </w:tcBorders>
        <w:shd w:val="clear" w:color="auto" w:fill="27CED7" w:themeFill="accent3"/>
      </w:tcPr>
    </w:tblStylePr>
    <w:tblStylePr w:type="lastRow">
      <w:rPr>
        <w:b/>
        <w:bCs/>
      </w:rPr>
      <w:tblPr/>
      <w:tcPr>
        <w:tcBorders>
          <w:top w:val="double" w:sz="4" w:space="0" w:color="7CE1E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</w:style>
  <w:style w:type="table" w:styleId="Rastertabel5donker-Accent2">
    <w:name w:val="Grid Table 5 Dark Accent 2"/>
    <w:basedOn w:val="Standaardtabel"/>
    <w:uiPriority w:val="50"/>
    <w:rsid w:val="006C4DC6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0E6F6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83C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83C6" w:themeFill="accent2"/>
      </w:tcPr>
    </w:tblStylePr>
    <w:tblStylePr w:type="band1Vert">
      <w:tblPr/>
      <w:tcPr>
        <w:shd w:val="clear" w:color="auto" w:fill="A3CEED" w:themeFill="accent2" w:themeFillTint="66"/>
      </w:tcPr>
    </w:tblStylePr>
    <w:tblStylePr w:type="band1Horz">
      <w:tblPr/>
      <w:tcPr>
        <w:shd w:val="clear" w:color="auto" w:fill="A3CEED" w:themeFill="accent2" w:themeFillTint="66"/>
      </w:tcPr>
    </w:tblStylePr>
  </w:style>
  <w:style w:type="table" w:styleId="Rastertabel4-Accent2">
    <w:name w:val="Grid Table 4 Accent 2"/>
    <w:basedOn w:val="Standaardtabel"/>
    <w:uiPriority w:val="49"/>
    <w:rsid w:val="00053A3B"/>
    <w:pPr>
      <w:spacing w:before="0" w:line="240" w:lineRule="auto"/>
    </w:pPr>
    <w:rPr>
      <w:rFonts w:eastAsiaTheme="minorHAnsi" w:cs="Times New Roman"/>
      <w:kern w:val="24"/>
      <w:sz w:val="23"/>
      <w:szCs w:val="20"/>
      <w:lang w:eastAsia="nl-NL"/>
      <w14:ligatures w14:val="standardContextual"/>
    </w:rPr>
    <w:tblPr>
      <w:tblStyleRowBandSize w:val="1"/>
      <w:tblStyleColBandSize w:val="1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2"/>
          <w:left w:val="single" w:sz="4" w:space="0" w:color="2683C6" w:themeColor="accent2"/>
          <w:bottom w:val="single" w:sz="4" w:space="0" w:color="2683C6" w:themeColor="accent2"/>
          <w:right w:val="single" w:sz="4" w:space="0" w:color="2683C6" w:themeColor="accent2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styleId="Rastertabel5donker-Accent1">
    <w:name w:val="Grid Table 5 Dark Accent 1"/>
    <w:basedOn w:val="Standaardtabel"/>
    <w:uiPriority w:val="50"/>
    <w:rsid w:val="00767F0A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1EEF9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ADE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ADE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CADE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CADE4" w:themeFill="accent1"/>
      </w:tcPr>
    </w:tblStylePr>
    <w:tblStylePr w:type="band1Vert">
      <w:tblPr/>
      <w:tcPr>
        <w:shd w:val="clear" w:color="auto" w:fill="A4DDF4" w:themeFill="accent1" w:themeFillTint="66"/>
      </w:tcPr>
    </w:tblStylePr>
    <w:tblStylePr w:type="band1Horz">
      <w:tblPr/>
      <w:tcPr>
        <w:shd w:val="clear" w:color="auto" w:fill="A4DDF4" w:themeFill="accent1" w:themeFillTint="66"/>
      </w:tcPr>
    </w:tblStylePr>
  </w:style>
  <w:style w:type="paragraph" w:styleId="Lijstalinea">
    <w:name w:val="List Paragraph"/>
    <w:basedOn w:val="Standaard"/>
    <w:uiPriority w:val="34"/>
    <w:unhideWhenUsed/>
    <w:qFormat/>
    <w:rsid w:val="00767F0A"/>
    <w:pPr>
      <w:ind w:left="720"/>
      <w:contextualSpacing/>
    </w:pPr>
  </w:style>
  <w:style w:type="character" w:customStyle="1" w:styleId="Onopgelostemelding1">
    <w:name w:val="Onopgeloste melding1"/>
    <w:basedOn w:val="Standaardalinea-lettertype"/>
    <w:uiPriority w:val="99"/>
    <w:semiHidden/>
    <w:unhideWhenUsed/>
    <w:rsid w:val="00DC28EC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591AC5"/>
    <w:rPr>
      <w:color w:val="B26B02" w:themeColor="followedHyperlink"/>
      <w:u w:val="single"/>
    </w:rPr>
  </w:style>
  <w:style w:type="paragraph" w:styleId="Bibliografie">
    <w:name w:val="Bibliography"/>
    <w:basedOn w:val="Standaard"/>
    <w:next w:val="Standaard"/>
    <w:uiPriority w:val="37"/>
    <w:unhideWhenUsed/>
    <w:rsid w:val="00AC2E86"/>
  </w:style>
  <w:style w:type="table" w:styleId="Rastertabel4-Accent3">
    <w:name w:val="Grid Table 4 Accent 3"/>
    <w:basedOn w:val="Standaardtabel"/>
    <w:uiPriority w:val="49"/>
    <w:rsid w:val="006C773E"/>
    <w:pPr>
      <w:spacing w:before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4" w:space="0" w:color="7CE1E7" w:themeColor="accent3" w:themeTint="99"/>
        <w:left w:val="single" w:sz="4" w:space="0" w:color="7CE1E7" w:themeColor="accent3" w:themeTint="99"/>
        <w:bottom w:val="single" w:sz="4" w:space="0" w:color="7CE1E7" w:themeColor="accent3" w:themeTint="99"/>
        <w:right w:val="single" w:sz="4" w:space="0" w:color="7CE1E7" w:themeColor="accent3" w:themeTint="99"/>
        <w:insideH w:val="single" w:sz="4" w:space="0" w:color="7CE1E7" w:themeColor="accent3" w:themeTint="99"/>
        <w:insideV w:val="single" w:sz="4" w:space="0" w:color="7CE1E7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CED7" w:themeColor="accent3"/>
          <w:left w:val="single" w:sz="4" w:space="0" w:color="27CED7" w:themeColor="accent3"/>
          <w:bottom w:val="single" w:sz="4" w:space="0" w:color="27CED7" w:themeColor="accent3"/>
          <w:right w:val="single" w:sz="4" w:space="0" w:color="27CED7" w:themeColor="accent3"/>
          <w:insideH w:val="nil"/>
          <w:insideV w:val="nil"/>
        </w:tcBorders>
        <w:shd w:val="clear" w:color="auto" w:fill="27CED7" w:themeFill="accent3"/>
      </w:tcPr>
    </w:tblStylePr>
    <w:tblStylePr w:type="lastRow">
      <w:rPr>
        <w:b/>
        <w:bCs/>
      </w:rPr>
      <w:tblPr/>
      <w:tcPr>
        <w:tcBorders>
          <w:top w:val="double" w:sz="4" w:space="0" w:color="27CED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</w:style>
  <w:style w:type="paragraph" w:customStyle="1" w:styleId="AxureHeading1">
    <w:name w:val="AxureHeading1"/>
    <w:basedOn w:val="Standaard"/>
    <w:rsid w:val="00F67BCB"/>
    <w:pPr>
      <w:numPr>
        <w:numId w:val="3"/>
      </w:numPr>
      <w:spacing w:after="240" w:line="240" w:lineRule="auto"/>
    </w:pPr>
    <w:rPr>
      <w:rFonts w:ascii="Arial" w:eastAsia="Times New Roman" w:hAnsi="Arial" w:cs="Arial"/>
      <w:b/>
      <w:color w:val="404040" w:themeColor="text1" w:themeTint="BF"/>
      <w:sz w:val="28"/>
      <w:szCs w:val="24"/>
      <w:lang w:val="en-US" w:eastAsia="en-US"/>
    </w:rPr>
  </w:style>
  <w:style w:type="paragraph" w:customStyle="1" w:styleId="AxureHeading2">
    <w:name w:val="AxureHeading2"/>
    <w:basedOn w:val="Standaard"/>
    <w:rsid w:val="00F67BCB"/>
    <w:pPr>
      <w:numPr>
        <w:ilvl w:val="1"/>
        <w:numId w:val="3"/>
      </w:numPr>
      <w:spacing w:after="120" w:line="240" w:lineRule="auto"/>
    </w:pPr>
    <w:rPr>
      <w:rFonts w:ascii="Arial" w:eastAsia="Times New Roman" w:hAnsi="Arial" w:cs="Arial"/>
      <w:b/>
      <w:color w:val="404040" w:themeColor="text1" w:themeTint="BF"/>
      <w:sz w:val="26"/>
      <w:szCs w:val="24"/>
      <w:lang w:val="en-US" w:eastAsia="en-US"/>
    </w:rPr>
  </w:style>
  <w:style w:type="paragraph" w:customStyle="1" w:styleId="AxureHeading3">
    <w:name w:val="AxureHeading3"/>
    <w:basedOn w:val="Standaard"/>
    <w:rsid w:val="00F67BCB"/>
    <w:pPr>
      <w:numPr>
        <w:ilvl w:val="2"/>
        <w:numId w:val="3"/>
      </w:numPr>
      <w:spacing w:before="240" w:after="120" w:line="240" w:lineRule="auto"/>
    </w:pPr>
    <w:rPr>
      <w:rFonts w:ascii="Arial" w:eastAsia="Times New Roman" w:hAnsi="Arial" w:cs="Arial"/>
      <w:b/>
      <w:color w:val="404040" w:themeColor="text1" w:themeTint="BF"/>
      <w:sz w:val="20"/>
      <w:szCs w:val="24"/>
      <w:lang w:val="en-US" w:eastAsia="en-US"/>
    </w:rPr>
  </w:style>
  <w:style w:type="paragraph" w:customStyle="1" w:styleId="AxureHeading4">
    <w:name w:val="AxureHeading4"/>
    <w:basedOn w:val="Standaard"/>
    <w:rsid w:val="00F67BCB"/>
    <w:pPr>
      <w:numPr>
        <w:ilvl w:val="3"/>
        <w:numId w:val="3"/>
      </w:numPr>
      <w:spacing w:before="240" w:after="120" w:line="240" w:lineRule="auto"/>
    </w:pPr>
    <w:rPr>
      <w:rFonts w:ascii="Arial" w:eastAsia="Times New Roman" w:hAnsi="Arial" w:cs="Arial"/>
      <w:b/>
      <w:i/>
      <w:color w:val="404040" w:themeColor="text1" w:themeTint="BF"/>
      <w:sz w:val="20"/>
      <w:szCs w:val="24"/>
      <w:lang w:val="en-US" w:eastAsia="en-US"/>
    </w:rPr>
  </w:style>
  <w:style w:type="paragraph" w:customStyle="1" w:styleId="AxureTableHeaderText">
    <w:name w:val="AxureTableHeaderText"/>
    <w:basedOn w:val="Standaard"/>
    <w:rsid w:val="00F67BCB"/>
    <w:pPr>
      <w:spacing w:before="60" w:after="60" w:line="240" w:lineRule="auto"/>
    </w:pPr>
    <w:rPr>
      <w:rFonts w:ascii="Arial" w:eastAsia="Times New Roman" w:hAnsi="Arial" w:cs="Arial"/>
      <w:b/>
      <w:sz w:val="16"/>
      <w:szCs w:val="24"/>
      <w:lang w:val="en-US" w:eastAsia="en-US"/>
    </w:rPr>
  </w:style>
  <w:style w:type="paragraph" w:customStyle="1" w:styleId="AxureTableNormalText">
    <w:name w:val="AxureTableNormalText"/>
    <w:basedOn w:val="Standaard"/>
    <w:rsid w:val="00F67BCB"/>
    <w:pPr>
      <w:spacing w:before="60" w:after="60" w:line="240" w:lineRule="auto"/>
    </w:pPr>
    <w:rPr>
      <w:rFonts w:ascii="Arial" w:eastAsia="Times New Roman" w:hAnsi="Arial" w:cs="Arial"/>
      <w:sz w:val="16"/>
      <w:szCs w:val="24"/>
      <w:lang w:val="en-US" w:eastAsia="en-US"/>
    </w:rPr>
  </w:style>
  <w:style w:type="paragraph" w:customStyle="1" w:styleId="AxureImageParagraph">
    <w:name w:val="AxureImageParagraph"/>
    <w:basedOn w:val="Standaard"/>
    <w:qFormat/>
    <w:rsid w:val="00F67BCB"/>
    <w:pPr>
      <w:spacing w:after="120" w:line="240" w:lineRule="auto"/>
      <w:jc w:val="center"/>
    </w:pPr>
    <w:rPr>
      <w:rFonts w:ascii="Arial" w:eastAsia="Times New Roman" w:hAnsi="Arial" w:cs="Arial"/>
      <w:sz w:val="18"/>
      <w:szCs w:val="24"/>
      <w:lang w:val="en-US" w:eastAsia="en-US"/>
    </w:rPr>
  </w:style>
  <w:style w:type="table" w:styleId="Rastertabel1licht">
    <w:name w:val="Grid Table 1 Light"/>
    <w:basedOn w:val="Standaardtabel"/>
    <w:uiPriority w:val="46"/>
    <w:rsid w:val="0032735A"/>
    <w:pPr>
      <w:spacing w:before="0" w:line="240" w:lineRule="auto"/>
    </w:pPr>
    <w:rPr>
      <w:rFonts w:eastAsiaTheme="minorHAnsi"/>
      <w:lang w:val="en-GB" w:eastAsia="en-US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6kleurrijk-Accent2">
    <w:name w:val="Grid Table 6 Colorful Accent 2"/>
    <w:basedOn w:val="Standaardtabel"/>
    <w:uiPriority w:val="51"/>
    <w:rsid w:val="00AF0C05"/>
    <w:pPr>
      <w:spacing w:line="240" w:lineRule="auto"/>
    </w:pPr>
    <w:rPr>
      <w:color w:val="1C6194" w:themeColor="accent2" w:themeShade="BF"/>
    </w:rPr>
    <w:tblPr>
      <w:tblStyleRowBandSize w:val="1"/>
      <w:tblStyleColBandSize w:val="1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74B5E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4B5E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character" w:customStyle="1" w:styleId="fontstyle01">
    <w:name w:val="fontstyle01"/>
    <w:basedOn w:val="Standaardalinea-lettertype"/>
    <w:rsid w:val="00235A00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Standaardalinea-lettertype"/>
    <w:rsid w:val="00235A00"/>
    <w:rPr>
      <w:rFonts w:ascii="Helvetica" w:hAnsi="Helvetica" w:cs="Helvetica" w:hint="default"/>
      <w:b w:val="0"/>
      <w:bCs w:val="0"/>
      <w:i w:val="0"/>
      <w:iCs w:val="0"/>
      <w:color w:val="0782C1"/>
      <w:sz w:val="20"/>
      <w:szCs w:val="20"/>
    </w:rPr>
  </w:style>
  <w:style w:type="character" w:customStyle="1" w:styleId="fontstyle31">
    <w:name w:val="fontstyle31"/>
    <w:basedOn w:val="Standaardalinea-lettertype"/>
    <w:rsid w:val="00235A00"/>
    <w:rPr>
      <w:rFonts w:ascii="Calibri-Bold" w:hAnsi="Calibri-Bold" w:hint="default"/>
      <w:b/>
      <w:bCs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49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8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7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3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1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9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9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9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6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9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8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http://www.han.nl/lib/images/logos/logo_han.gif" TargetMode="Externa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gif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wnloads%20Firefox\tf03444177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Integraal">
  <a:themeElements>
    <a:clrScheme name="Integra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2019-05-10T00:00:00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46F73AD-6D9E-47E5-ADC4-17E517CF0E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tf03444177.dotx</Template>
  <TotalTime>1603</TotalTime>
  <Pages>1</Pages>
  <Words>2108</Words>
  <Characters>11599</Characters>
  <Application>Microsoft Office Word</Application>
  <DocSecurity>0</DocSecurity>
  <Lines>96</Lines>
  <Paragraphs>27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Technisch Ontwerp</vt:lpstr>
      <vt:lpstr>Technisch Ontwerp</vt:lpstr>
    </vt:vector>
  </TitlesOfParts>
  <Company/>
  <LinksUpToDate>false</LinksUpToDate>
  <CharactersWithSpaces>13680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Technisch Ontwerp</dc:title>
  <dc:subject>Frogger spel</dc:subject>
  <dc:creator>Jan Willem Lenting, Christiaan Sommer en Anne Torn Broers</dc:creator>
  <cp:keywords/>
  <dc:description/>
  <cp:lastModifiedBy>Anne Torn Broers | SforSoftware | IAProg</cp:lastModifiedBy>
  <cp:revision>21</cp:revision>
  <cp:lastPrinted>2019-05-10T15:05:00Z</cp:lastPrinted>
  <dcterms:created xsi:type="dcterms:W3CDTF">2019-04-26T19:26:00Z</dcterms:created>
  <dcterms:modified xsi:type="dcterms:W3CDTF">2019-05-10T15:06:00Z</dcterms:modified>
  <cp:contentStatus/>
</cp:coreProperties>
</file>